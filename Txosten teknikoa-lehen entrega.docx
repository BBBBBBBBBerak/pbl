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872C6" w14:textId="34622DBF" w:rsidR="00877FAC" w:rsidRDefault="00A87960" w:rsidP="00877FAC">
      <w:r w:rsidRPr="00915768">
        <w:rPr>
          <w:i/>
          <w:noProof/>
          <w:sz w:val="24"/>
          <w:szCs w:val="24"/>
          <w:lang w:val="eu-ES" w:eastAsia="eu-ES" w:bidi="ar-SA"/>
        </w:rPr>
        <mc:AlternateContent>
          <mc:Choice Requires="wpg">
            <w:drawing>
              <wp:anchor distT="0" distB="0" distL="114300" distR="114300" simplePos="0" relativeHeight="251658241" behindDoc="0" locked="0" layoutInCell="1" allowOverlap="1" wp14:anchorId="39DB5EF6" wp14:editId="2FD6C96D">
                <wp:simplePos x="0" y="0"/>
                <wp:positionH relativeFrom="page">
                  <wp:posOffset>0</wp:posOffset>
                </wp:positionH>
                <wp:positionV relativeFrom="paragraph">
                  <wp:posOffset>-893181</wp:posOffset>
                </wp:positionV>
                <wp:extent cx="2184400" cy="2162175"/>
                <wp:effectExtent l="0" t="0" r="6350" b="9525"/>
                <wp:wrapNone/>
                <wp:docPr id="4" name="Grupo 2"/>
                <wp:cNvGraphicFramePr/>
                <a:graphic xmlns:a="http://schemas.openxmlformats.org/drawingml/2006/main">
                  <a:graphicData uri="http://schemas.microsoft.com/office/word/2010/wordprocessingGroup">
                    <wpg:wgp>
                      <wpg:cNvGrpSpPr/>
                      <wpg:grpSpPr>
                        <a:xfrm>
                          <a:off x="0" y="0"/>
                          <a:ext cx="2184400" cy="2162175"/>
                          <a:chOff x="0" y="0"/>
                          <a:chExt cx="2184872" cy="2162231"/>
                        </a:xfrm>
                      </wpg:grpSpPr>
                      <pic:pic xmlns:pic="http://schemas.openxmlformats.org/drawingml/2006/picture">
                        <pic:nvPicPr>
                          <pic:cNvPr id="5" name="Imagen 5"/>
                          <pic:cNvPicPr>
                            <a:picLocks noChangeAspect="1"/>
                          </pic:cNvPicPr>
                        </pic:nvPicPr>
                        <pic:blipFill>
                          <a:blip r:embed="rId12"/>
                          <a:stretch>
                            <a:fillRect/>
                          </a:stretch>
                        </pic:blipFill>
                        <pic:spPr>
                          <a:xfrm>
                            <a:off x="0" y="0"/>
                            <a:ext cx="2184872" cy="2162231"/>
                          </a:xfrm>
                          <a:prstGeom prst="rect">
                            <a:avLst/>
                          </a:prstGeom>
                        </pic:spPr>
                      </pic:pic>
                      <wps:wsp>
                        <wps:cNvPr id="6" name="Rectángulo 6"/>
                        <wps:cNvSpPr/>
                        <wps:spPr>
                          <a:xfrm>
                            <a:off x="114300" y="104775"/>
                            <a:ext cx="1442525" cy="1310938"/>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tlCol="0" anchor="ctr"/>
                      </wps:wsp>
                      <pic:pic xmlns:pic="http://schemas.openxmlformats.org/drawingml/2006/picture">
                        <pic:nvPicPr>
                          <pic:cNvPr id="9" name="Imagen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20578" y="204534"/>
                            <a:ext cx="1336247" cy="1211179"/>
                          </a:xfrm>
                          <a:prstGeom prst="rect">
                            <a:avLst/>
                          </a:prstGeom>
                        </pic:spPr>
                      </pic:pic>
                    </wpg:wgp>
                  </a:graphicData>
                </a:graphic>
              </wp:anchor>
            </w:drawing>
          </mc:Choice>
          <mc:Fallback>
            <w:pict>
              <v:group w14:anchorId="03D0C2FB" id="Grupo 2" o:spid="_x0000_s1026" style="position:absolute;margin-left:0;margin-top:-70.35pt;width:172pt;height:170.25pt;z-index:251658241;mso-position-horizontal-relative:page" coordsize="21848,21622"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21848;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">
                  <v:imagedata r:id="rId14" o:title=""/>
                </v:shape>
                <v:rect id="Rectángulo 6" o:spid="_x0000_s1028" style="position:absolute;left:1143;top:1047;width:14425;height:13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" fillcolor="white [3212]" strokecolor="white [3212]"/>
                <v:shape id="Imagen 9" o:spid="_x0000_s1029" type="#_x0000_t75" style="position:absolute;left:2205;top:2045;width:13363;height:12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">
                  <v:imagedata r:id="rId15" o:title=""/>
                </v:shape>
                <w10:wrap anchorx="page"/>
              </v:group>
            </w:pict>
          </mc:Fallback>
        </mc:AlternateContent>
      </w:r>
      <w:r w:rsidR="00877FAC" w:rsidRPr="00915768">
        <w:rPr>
          <w:i/>
          <w:noProof/>
          <w:sz w:val="24"/>
          <w:szCs w:val="24"/>
          <w:lang w:val="eu-ES" w:eastAsia="eu-ES" w:bidi="ar-SA"/>
        </w:rPr>
        <w:drawing>
          <wp:anchor distT="0" distB="0" distL="114300" distR="114300" simplePos="0" relativeHeight="251658243" behindDoc="1" locked="0" layoutInCell="1" allowOverlap="1" wp14:anchorId="5DFA2E11" wp14:editId="61C6295A">
            <wp:simplePos x="0" y="0"/>
            <wp:positionH relativeFrom="page">
              <wp:posOffset>20955</wp:posOffset>
            </wp:positionH>
            <wp:positionV relativeFrom="paragraph">
              <wp:posOffset>-896356</wp:posOffset>
            </wp:positionV>
            <wp:extent cx="7338695" cy="5368925"/>
            <wp:effectExtent l="38100" t="57150" r="52705" b="41275"/>
            <wp:wrapNone/>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7338695" cy="5368925"/>
                    </a:xfrm>
                    <a:prstGeom prst="rect">
                      <a:avLst/>
                    </a:prstGeom>
                    <a:scene3d>
                      <a:camera prst="orthographicFront">
                        <a:rot lat="10800000" lon="10800000" rev="0"/>
                      </a:camera>
                      <a:lightRig rig="threePt" dir="t"/>
                    </a:scene3d>
                  </pic:spPr>
                </pic:pic>
              </a:graphicData>
            </a:graphic>
            <wp14:sizeRelH relativeFrom="margin">
              <wp14:pctWidth>0</wp14:pctWidth>
            </wp14:sizeRelH>
            <wp14:sizeRelV relativeFrom="margin">
              <wp14:pctHeight>0</wp14:pctHeight>
            </wp14:sizeRelV>
          </wp:anchor>
        </w:drawing>
      </w:r>
      <w:r w:rsidRPr="00915768">
        <w:rPr>
          <w:i/>
          <w:noProof/>
          <w:sz w:val="24"/>
          <w:szCs w:val="24"/>
          <w:lang w:val="eu-ES" w:eastAsia="eu-ES" w:bidi="ar-SA"/>
        </w:rPr>
        <w:drawing>
          <wp:anchor distT="0" distB="0" distL="114300" distR="114300" simplePos="0" relativeHeight="251658242" behindDoc="1" locked="0" layoutInCell="1" allowOverlap="1" wp14:anchorId="0A2D401C" wp14:editId="0501208E">
            <wp:simplePos x="0" y="0"/>
            <wp:positionH relativeFrom="page">
              <wp:posOffset>-12065</wp:posOffset>
            </wp:positionH>
            <wp:positionV relativeFrom="paragraph">
              <wp:posOffset>2544445</wp:posOffset>
            </wp:positionV>
            <wp:extent cx="7769225" cy="6663055"/>
            <wp:effectExtent l="57150" t="38100" r="41275" b="42545"/>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769225" cy="6663055"/>
                    </a:xfrm>
                    <a:prstGeom prst="rect">
                      <a:avLst/>
                    </a:prstGeom>
                    <a:scene3d>
                      <a:camera prst="orthographicFront">
                        <a:rot lat="10800000" lon="0" rev="0"/>
                      </a:camera>
                      <a:lightRig rig="threePt" dir="t"/>
                    </a:scene3d>
                  </pic:spPr>
                </pic:pic>
              </a:graphicData>
            </a:graphic>
            <wp14:sizeRelH relativeFrom="margin">
              <wp14:pctWidth>0</wp14:pctWidth>
            </wp14:sizeRelH>
            <wp14:sizeRelV relativeFrom="margin">
              <wp14:pctHeight>0</wp14:pctHeight>
            </wp14:sizeRelV>
          </wp:anchor>
        </w:drawing>
      </w:r>
      <w:r w:rsidR="00915768" w:rsidRPr="00915768">
        <w:rPr>
          <w:i/>
          <w:noProof/>
          <w:sz w:val="24"/>
          <w:szCs w:val="24"/>
          <w:lang w:val="eu-ES" w:eastAsia="eu-ES" w:bidi="ar-SA"/>
        </w:rPr>
        <mc:AlternateContent>
          <mc:Choice Requires="wps">
            <w:drawing>
              <wp:anchor distT="45720" distB="45720" distL="114300" distR="114300" simplePos="0" relativeHeight="251658245" behindDoc="1" locked="0" layoutInCell="1" allowOverlap="1" wp14:anchorId="174AABC6" wp14:editId="26AC89A6">
                <wp:simplePos x="0" y="0"/>
                <wp:positionH relativeFrom="margin">
                  <wp:posOffset>1651177</wp:posOffset>
                </wp:positionH>
                <wp:positionV relativeFrom="paragraph">
                  <wp:posOffset>1459895</wp:posOffset>
                </wp:positionV>
                <wp:extent cx="3373755" cy="1404620"/>
                <wp:effectExtent l="0" t="0" r="17145" b="23495"/>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755" cy="1404620"/>
                        </a:xfrm>
                        <a:prstGeom prst="rect">
                          <a:avLst/>
                        </a:prstGeom>
                        <a:noFill/>
                        <a:ln w="9525">
                          <a:solidFill>
                            <a:srgbClr val="000000"/>
                          </a:solidFill>
                          <a:miter lim="800000"/>
                          <a:headEnd/>
                          <a:tailEnd/>
                        </a:ln>
                      </wps:spPr>
                      <wps:txbx>
                        <w:txbxContent>
                          <w:p w14:paraId="6572EEBC" w14:textId="5C5F96F1" w:rsidR="00B8607A" w:rsidRPr="00915768" w:rsidRDefault="00EE4C37" w:rsidP="00915768">
                            <w:pPr>
                              <w:jc w:val="center"/>
                              <w:rPr>
                                <w:b/>
                                <w:color w:val="FFFFFF" w:themeColor="background1"/>
                                <w:sz w:val="48"/>
                                <w:szCs w:val="48"/>
                                <w:lang w:val="es-ES"/>
                              </w:rPr>
                            </w:pPr>
                            <w:r>
                              <w:rPr>
                                <w:b/>
                                <w:color w:val="FFFFFF" w:themeColor="background1"/>
                                <w:sz w:val="48"/>
                                <w:szCs w:val="48"/>
                                <w:lang w:val="es-ES"/>
                              </w:rPr>
                              <w:t>PBL</w:t>
                            </w:r>
                            <w:r w:rsidR="00404AEE">
                              <w:rPr>
                                <w:b/>
                                <w:color w:val="FFFFFF" w:themeColor="background1"/>
                                <w:sz w:val="48"/>
                                <w:szCs w:val="48"/>
                                <w:lang w:val="es-ES"/>
                              </w:rPr>
                              <w:t>-</w:t>
                            </w:r>
                            <w:r w:rsidR="002D100A">
                              <w:rPr>
                                <w:b/>
                                <w:color w:val="FFFFFF" w:themeColor="background1"/>
                                <w:sz w:val="48"/>
                                <w:szCs w:val="48"/>
                                <w:lang w:val="es-ES"/>
                              </w:rPr>
                              <w:t>E</w:t>
                            </w:r>
                            <w:r w:rsidR="004214DF">
                              <w:rPr>
                                <w:b/>
                                <w:color w:val="FFFFFF" w:themeColor="background1"/>
                                <w:sz w:val="48"/>
                                <w:szCs w:val="48"/>
                                <w:lang w:val="es-ES"/>
                              </w:rPr>
                              <w:t>ROR</w:t>
                            </w:r>
                            <w:r w:rsidR="00215A64">
                              <w:rPr>
                                <w:b/>
                                <w:color w:val="FFFFFF" w:themeColor="background1"/>
                                <w:sz w:val="48"/>
                                <w:szCs w:val="48"/>
                                <w:lang w:val="es-ES"/>
                              </w:rPr>
                              <w:t>KETA DETEKTAGAILUA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4AABC6" id="_x0000_t202" coordsize="21600,21600" o:spt="202" path="m,l,21600r21600,l21600,xe">
                <v:stroke joinstyle="miter"/>
                <v:path gradientshapeok="t" o:connecttype="rect"/>
              </v:shapetype>
              <v:shape id="Cuadro de texto 2" o:spid="_x0000_s1026" type="#_x0000_t202" style="position:absolute;left:0;text-align:left;margin-left:130pt;margin-top:114.95pt;width:265.65pt;height:110.6pt;z-index:-25165823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" filled="f">
                <v:textbox style="mso-fit-shape-to-text:t">
                  <w:txbxContent>
                    <w:p w14:paraId="6572EEBC" w14:textId="5C5F96F1" w:rsidR="00B8607A" w:rsidRPr="00915768" w:rsidRDefault="00EE4C37" w:rsidP="00915768">
                      <w:pPr>
                        <w:jc w:val="center"/>
                        <w:rPr>
                          <w:b/>
                          <w:color w:val="FFFFFF" w:themeColor="background1"/>
                          <w:sz w:val="48"/>
                          <w:szCs w:val="48"/>
                          <w:lang w:val="es-ES"/>
                        </w:rPr>
                      </w:pPr>
                      <w:r>
                        <w:rPr>
                          <w:b/>
                          <w:color w:val="FFFFFF" w:themeColor="background1"/>
                          <w:sz w:val="48"/>
                          <w:szCs w:val="48"/>
                          <w:lang w:val="es-ES"/>
                        </w:rPr>
                        <w:t>PBL</w:t>
                      </w:r>
                      <w:r w:rsidR="00404AEE">
                        <w:rPr>
                          <w:b/>
                          <w:color w:val="FFFFFF" w:themeColor="background1"/>
                          <w:sz w:val="48"/>
                          <w:szCs w:val="48"/>
                          <w:lang w:val="es-ES"/>
                        </w:rPr>
                        <w:t>-</w:t>
                      </w:r>
                      <w:r w:rsidR="002D100A">
                        <w:rPr>
                          <w:b/>
                          <w:color w:val="FFFFFF" w:themeColor="background1"/>
                          <w:sz w:val="48"/>
                          <w:szCs w:val="48"/>
                          <w:lang w:val="es-ES"/>
                        </w:rPr>
                        <w:t>E</w:t>
                      </w:r>
                      <w:r w:rsidR="004214DF">
                        <w:rPr>
                          <w:b/>
                          <w:color w:val="FFFFFF" w:themeColor="background1"/>
                          <w:sz w:val="48"/>
                          <w:szCs w:val="48"/>
                          <w:lang w:val="es-ES"/>
                        </w:rPr>
                        <w:t>ROR</w:t>
                      </w:r>
                      <w:r w:rsidR="00215A64">
                        <w:rPr>
                          <w:b/>
                          <w:color w:val="FFFFFF" w:themeColor="background1"/>
                          <w:sz w:val="48"/>
                          <w:szCs w:val="48"/>
                          <w:lang w:val="es-ES"/>
                        </w:rPr>
                        <w:t>KETA DETEKTAGAILUA</w:t>
                      </w:r>
                    </w:p>
                  </w:txbxContent>
                </v:textbox>
                <w10:wrap anchorx="margin"/>
              </v:shape>
            </w:pict>
          </mc:Fallback>
        </mc:AlternateContent>
      </w:r>
      <w:bookmarkStart w:id="0" w:name="_Toc401258949"/>
      <w:bookmarkStart w:id="1" w:name="_Toc401258948"/>
    </w:p>
    <w:p w14:paraId="7837EC65" w14:textId="77777777" w:rsidR="00877FAC" w:rsidRDefault="00877FAC" w:rsidP="00877FAC"/>
    <w:p w14:paraId="1474D010" w14:textId="2D8222F9" w:rsidR="00877FAC" w:rsidRDefault="00B72119" w:rsidP="00877FAC">
      <w:r w:rsidRPr="00915768">
        <w:rPr>
          <w:i/>
          <w:noProof/>
          <w:sz w:val="24"/>
          <w:szCs w:val="24"/>
          <w:lang w:val="eu-ES" w:eastAsia="eu-ES" w:bidi="ar-SA"/>
        </w:rPr>
        <mc:AlternateContent>
          <mc:Choice Requires="wps">
            <w:drawing>
              <wp:anchor distT="45720" distB="45720" distL="114300" distR="114300" simplePos="0" relativeHeight="251658244" behindDoc="1" locked="0" layoutInCell="1" allowOverlap="1" wp14:anchorId="1EBE590F" wp14:editId="3C4EB2EE">
                <wp:simplePos x="0" y="0"/>
                <wp:positionH relativeFrom="margin">
                  <wp:posOffset>10795</wp:posOffset>
                </wp:positionH>
                <wp:positionV relativeFrom="paragraph">
                  <wp:posOffset>6061837</wp:posOffset>
                </wp:positionV>
                <wp:extent cx="3373755" cy="1404620"/>
                <wp:effectExtent l="0" t="0" r="0" b="4445"/>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755" cy="1404620"/>
                        </a:xfrm>
                        <a:prstGeom prst="rect">
                          <a:avLst/>
                        </a:prstGeom>
                        <a:noFill/>
                        <a:ln w="9525">
                          <a:noFill/>
                          <a:miter lim="800000"/>
                          <a:headEnd/>
                          <a:tailEnd/>
                        </a:ln>
                      </wps:spPr>
                      <wps:txbx>
                        <w:txbxContent>
                          <w:p w14:paraId="5318A26B" w14:textId="27751602" w:rsidR="00B8607A" w:rsidRPr="00C6257F" w:rsidRDefault="00B8607A" w:rsidP="00A87960">
                            <w:pPr>
                              <w:spacing w:before="120" w:after="120"/>
                              <w:jc w:val="right"/>
                              <w:rPr>
                                <w:color w:val="FFFFFF" w:themeColor="background1"/>
                                <w:sz w:val="24"/>
                                <w:szCs w:val="24"/>
                              </w:rPr>
                            </w:pPr>
                            <w:r w:rsidRPr="00C6257F">
                              <w:rPr>
                                <w:color w:val="FFFFFF" w:themeColor="background1"/>
                                <w:sz w:val="24"/>
                                <w:szCs w:val="24"/>
                              </w:rPr>
                              <w:t>EGILEAK:</w:t>
                            </w:r>
                            <w:r w:rsidRPr="00C6257F">
                              <w:rPr>
                                <w:color w:val="FFFFFF" w:themeColor="background1"/>
                                <w:sz w:val="24"/>
                                <w:szCs w:val="24"/>
                              </w:rPr>
                              <w:tab/>
                            </w:r>
                            <w:r w:rsidRPr="00C6257F">
                              <w:rPr>
                                <w:color w:val="FFFFFF" w:themeColor="background1"/>
                                <w:sz w:val="24"/>
                                <w:szCs w:val="24"/>
                              </w:rPr>
                              <w:tab/>
                            </w:r>
                            <w:r w:rsidR="00215A64" w:rsidRPr="00C6257F">
                              <w:rPr>
                                <w:color w:val="FFFFFF" w:themeColor="background1"/>
                                <w:sz w:val="24"/>
                                <w:szCs w:val="24"/>
                              </w:rPr>
                              <w:t>Eneko Begiristain</w:t>
                            </w:r>
                          </w:p>
                          <w:p w14:paraId="731BBA62" w14:textId="74986C97" w:rsidR="00B8607A" w:rsidRPr="00C6257F" w:rsidRDefault="00215A64" w:rsidP="00A87960">
                            <w:pPr>
                              <w:spacing w:before="120" w:after="120"/>
                              <w:jc w:val="right"/>
                              <w:rPr>
                                <w:color w:val="FFFFFF" w:themeColor="background1"/>
                                <w:sz w:val="24"/>
                                <w:szCs w:val="24"/>
                              </w:rPr>
                            </w:pPr>
                            <w:r w:rsidRPr="00C6257F">
                              <w:rPr>
                                <w:color w:val="FFFFFF" w:themeColor="background1"/>
                                <w:sz w:val="24"/>
                                <w:szCs w:val="24"/>
                              </w:rPr>
                              <w:t>Ander Beracoechea</w:t>
                            </w:r>
                          </w:p>
                          <w:p w14:paraId="09CA47CD" w14:textId="40BA9C06" w:rsidR="00B8607A" w:rsidRPr="00C6257F" w:rsidRDefault="00215A64" w:rsidP="00A87960">
                            <w:pPr>
                              <w:spacing w:before="120" w:after="120"/>
                              <w:jc w:val="right"/>
                              <w:rPr>
                                <w:color w:val="FFFFFF" w:themeColor="background1"/>
                                <w:sz w:val="24"/>
                                <w:szCs w:val="24"/>
                              </w:rPr>
                            </w:pPr>
                            <w:r w:rsidRPr="00C6257F">
                              <w:rPr>
                                <w:color w:val="FFFFFF" w:themeColor="background1"/>
                                <w:sz w:val="24"/>
                                <w:szCs w:val="24"/>
                              </w:rPr>
                              <w:t>Iker Arenaza</w:t>
                            </w:r>
                          </w:p>
                          <w:p w14:paraId="5542C8FC" w14:textId="0BCABAB8" w:rsidR="005A3AB0" w:rsidRDefault="00B72119" w:rsidP="00A87960">
                            <w:pPr>
                              <w:spacing w:before="120" w:after="120"/>
                              <w:jc w:val="right"/>
                              <w:rPr>
                                <w:color w:val="FFFFFF" w:themeColor="background1"/>
                                <w:sz w:val="24"/>
                                <w:szCs w:val="24"/>
                                <w:lang w:val="es-ES"/>
                              </w:rPr>
                            </w:pPr>
                            <w:r>
                              <w:rPr>
                                <w:color w:val="FFFFFF" w:themeColor="background1"/>
                                <w:sz w:val="24"/>
                                <w:szCs w:val="24"/>
                                <w:lang w:val="es-ES"/>
                              </w:rPr>
                              <w:t>Igor Bikandi</w:t>
                            </w:r>
                          </w:p>
                          <w:p w14:paraId="2529C425" w14:textId="5CE363E6" w:rsidR="00B72119" w:rsidRDefault="00B72119" w:rsidP="00A87960">
                            <w:pPr>
                              <w:spacing w:before="120" w:after="120"/>
                              <w:jc w:val="right"/>
                              <w:rPr>
                                <w:color w:val="FFFFFF" w:themeColor="background1"/>
                                <w:sz w:val="24"/>
                                <w:szCs w:val="24"/>
                                <w:lang w:val="es-ES"/>
                              </w:rPr>
                            </w:pPr>
                            <w:r>
                              <w:rPr>
                                <w:color w:val="FFFFFF" w:themeColor="background1"/>
                                <w:sz w:val="24"/>
                                <w:szCs w:val="24"/>
                                <w:lang w:val="es-ES"/>
                              </w:rPr>
                              <w:t>Jon Caballero</w:t>
                            </w:r>
                          </w:p>
                          <w:p w14:paraId="2EB847EE" w14:textId="785D5E43" w:rsidR="00B72119" w:rsidRDefault="00B72119" w:rsidP="00A87960">
                            <w:pPr>
                              <w:spacing w:before="120" w:after="120"/>
                              <w:jc w:val="right"/>
                              <w:rPr>
                                <w:color w:val="FFFFFF" w:themeColor="background1"/>
                                <w:sz w:val="24"/>
                                <w:szCs w:val="24"/>
                                <w:lang w:val="es-ES"/>
                              </w:rPr>
                            </w:pPr>
                            <w:r>
                              <w:rPr>
                                <w:color w:val="FFFFFF" w:themeColor="background1"/>
                                <w:sz w:val="24"/>
                                <w:szCs w:val="24"/>
                                <w:lang w:val="es-ES"/>
                              </w:rPr>
                              <w:t>Jokin Bengoa</w:t>
                            </w:r>
                          </w:p>
                          <w:p w14:paraId="3031433D" w14:textId="0C36CE9C" w:rsidR="00B8607A" w:rsidRPr="00394905" w:rsidRDefault="00B8607A" w:rsidP="00A87960">
                            <w:pPr>
                              <w:spacing w:before="120" w:after="120"/>
                              <w:jc w:val="right"/>
                              <w:rPr>
                                <w:color w:val="FFFFFF" w:themeColor="background1"/>
                                <w:sz w:val="24"/>
                                <w:szCs w:val="24"/>
                                <w:lang w:val="es-ES"/>
                              </w:rPr>
                            </w:pPr>
                            <w:r>
                              <w:rPr>
                                <w:color w:val="FFFFFF" w:themeColor="background1"/>
                                <w:sz w:val="24"/>
                                <w:szCs w:val="24"/>
                                <w:lang w:val="es-ES"/>
                              </w:rPr>
                              <w:t>20</w:t>
                            </w:r>
                            <w:r w:rsidR="00B72119">
                              <w:rPr>
                                <w:color w:val="FFFFFF" w:themeColor="background1"/>
                                <w:sz w:val="24"/>
                                <w:szCs w:val="24"/>
                                <w:lang w:val="es-ES"/>
                              </w:rPr>
                              <w:t>22</w:t>
                            </w:r>
                            <w:r>
                              <w:rPr>
                                <w:color w:val="FFFFFF" w:themeColor="background1"/>
                                <w:sz w:val="24"/>
                                <w:szCs w:val="24"/>
                                <w:lang w:val="es-ES"/>
                              </w:rPr>
                              <w:t xml:space="preserve"> - 20</w:t>
                            </w:r>
                            <w:r w:rsidR="00B72119">
                              <w:rPr>
                                <w:color w:val="FFFFFF" w:themeColor="background1"/>
                                <w:sz w:val="24"/>
                                <w:szCs w:val="24"/>
                                <w:lang w:val="es-ES"/>
                              </w:rPr>
                              <w:t>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BE590F" id="_x0000_s1027" type="#_x0000_t202" style="position:absolute;left:0;text-align:left;margin-left:.85pt;margin-top:477.3pt;width:265.65pt;height:110.6pt;z-index:-2516582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" filled="f" stroked="f">
                <v:textbox style="mso-fit-shape-to-text:t">
                  <w:txbxContent>
                    <w:p w14:paraId="5318A26B" w14:textId="27751602" w:rsidR="00B8607A" w:rsidRPr="00C6257F" w:rsidRDefault="00B8607A" w:rsidP="00A87960">
                      <w:pPr>
                        <w:spacing w:before="120" w:after="120"/>
                        <w:jc w:val="right"/>
                        <w:rPr>
                          <w:color w:val="FFFFFF" w:themeColor="background1"/>
                          <w:sz w:val="24"/>
                          <w:szCs w:val="24"/>
                        </w:rPr>
                      </w:pPr>
                      <w:r w:rsidRPr="00C6257F">
                        <w:rPr>
                          <w:color w:val="FFFFFF" w:themeColor="background1"/>
                          <w:sz w:val="24"/>
                          <w:szCs w:val="24"/>
                        </w:rPr>
                        <w:t>EGILEAK:</w:t>
                      </w:r>
                      <w:r w:rsidRPr="00C6257F">
                        <w:rPr>
                          <w:color w:val="FFFFFF" w:themeColor="background1"/>
                          <w:sz w:val="24"/>
                          <w:szCs w:val="24"/>
                        </w:rPr>
                        <w:tab/>
                      </w:r>
                      <w:r w:rsidRPr="00C6257F">
                        <w:rPr>
                          <w:color w:val="FFFFFF" w:themeColor="background1"/>
                          <w:sz w:val="24"/>
                          <w:szCs w:val="24"/>
                        </w:rPr>
                        <w:tab/>
                      </w:r>
                      <w:r w:rsidR="00215A64" w:rsidRPr="00C6257F">
                        <w:rPr>
                          <w:color w:val="FFFFFF" w:themeColor="background1"/>
                          <w:sz w:val="24"/>
                          <w:szCs w:val="24"/>
                        </w:rPr>
                        <w:t>Eneko Begiristain</w:t>
                      </w:r>
                    </w:p>
                    <w:p w14:paraId="731BBA62" w14:textId="74986C97" w:rsidR="00B8607A" w:rsidRPr="00C6257F" w:rsidRDefault="00215A64" w:rsidP="00A87960">
                      <w:pPr>
                        <w:spacing w:before="120" w:after="120"/>
                        <w:jc w:val="right"/>
                        <w:rPr>
                          <w:color w:val="FFFFFF" w:themeColor="background1"/>
                          <w:sz w:val="24"/>
                          <w:szCs w:val="24"/>
                        </w:rPr>
                      </w:pPr>
                      <w:r w:rsidRPr="00C6257F">
                        <w:rPr>
                          <w:color w:val="FFFFFF" w:themeColor="background1"/>
                          <w:sz w:val="24"/>
                          <w:szCs w:val="24"/>
                        </w:rPr>
                        <w:t>Ander Beracoechea</w:t>
                      </w:r>
                    </w:p>
                    <w:p w14:paraId="09CA47CD" w14:textId="40BA9C06" w:rsidR="00B8607A" w:rsidRPr="00C6257F" w:rsidRDefault="00215A64" w:rsidP="00A87960">
                      <w:pPr>
                        <w:spacing w:before="120" w:after="120"/>
                        <w:jc w:val="right"/>
                        <w:rPr>
                          <w:color w:val="FFFFFF" w:themeColor="background1"/>
                          <w:sz w:val="24"/>
                          <w:szCs w:val="24"/>
                        </w:rPr>
                      </w:pPr>
                      <w:r w:rsidRPr="00C6257F">
                        <w:rPr>
                          <w:color w:val="FFFFFF" w:themeColor="background1"/>
                          <w:sz w:val="24"/>
                          <w:szCs w:val="24"/>
                        </w:rPr>
                        <w:t>Iker Arenaza</w:t>
                      </w:r>
                    </w:p>
                    <w:p w14:paraId="5542C8FC" w14:textId="0BCABAB8" w:rsidR="005A3AB0" w:rsidRDefault="00B72119" w:rsidP="00A87960">
                      <w:pPr>
                        <w:spacing w:before="120" w:after="120"/>
                        <w:jc w:val="right"/>
                        <w:rPr>
                          <w:color w:val="FFFFFF" w:themeColor="background1"/>
                          <w:sz w:val="24"/>
                          <w:szCs w:val="24"/>
                          <w:lang w:val="es-ES"/>
                        </w:rPr>
                      </w:pPr>
                      <w:r>
                        <w:rPr>
                          <w:color w:val="FFFFFF" w:themeColor="background1"/>
                          <w:sz w:val="24"/>
                          <w:szCs w:val="24"/>
                          <w:lang w:val="es-ES"/>
                        </w:rPr>
                        <w:t>Igor Bikandi</w:t>
                      </w:r>
                    </w:p>
                    <w:p w14:paraId="2529C425" w14:textId="5CE363E6" w:rsidR="00B72119" w:rsidRDefault="00B72119" w:rsidP="00A87960">
                      <w:pPr>
                        <w:spacing w:before="120" w:after="120"/>
                        <w:jc w:val="right"/>
                        <w:rPr>
                          <w:color w:val="FFFFFF" w:themeColor="background1"/>
                          <w:sz w:val="24"/>
                          <w:szCs w:val="24"/>
                          <w:lang w:val="es-ES"/>
                        </w:rPr>
                      </w:pPr>
                      <w:r>
                        <w:rPr>
                          <w:color w:val="FFFFFF" w:themeColor="background1"/>
                          <w:sz w:val="24"/>
                          <w:szCs w:val="24"/>
                          <w:lang w:val="es-ES"/>
                        </w:rPr>
                        <w:t>Jon Caballero</w:t>
                      </w:r>
                    </w:p>
                    <w:p w14:paraId="2EB847EE" w14:textId="785D5E43" w:rsidR="00B72119" w:rsidRDefault="00B72119" w:rsidP="00A87960">
                      <w:pPr>
                        <w:spacing w:before="120" w:after="120"/>
                        <w:jc w:val="right"/>
                        <w:rPr>
                          <w:color w:val="FFFFFF" w:themeColor="background1"/>
                          <w:sz w:val="24"/>
                          <w:szCs w:val="24"/>
                          <w:lang w:val="es-ES"/>
                        </w:rPr>
                      </w:pPr>
                      <w:r>
                        <w:rPr>
                          <w:color w:val="FFFFFF" w:themeColor="background1"/>
                          <w:sz w:val="24"/>
                          <w:szCs w:val="24"/>
                          <w:lang w:val="es-ES"/>
                        </w:rPr>
                        <w:t>Jokin Bengoa</w:t>
                      </w:r>
                    </w:p>
                    <w:p w14:paraId="3031433D" w14:textId="0C36CE9C" w:rsidR="00B8607A" w:rsidRPr="00394905" w:rsidRDefault="00B8607A" w:rsidP="00A87960">
                      <w:pPr>
                        <w:spacing w:before="120" w:after="120"/>
                        <w:jc w:val="right"/>
                        <w:rPr>
                          <w:color w:val="FFFFFF" w:themeColor="background1"/>
                          <w:sz w:val="24"/>
                          <w:szCs w:val="24"/>
                          <w:lang w:val="es-ES"/>
                        </w:rPr>
                      </w:pPr>
                      <w:r>
                        <w:rPr>
                          <w:color w:val="FFFFFF" w:themeColor="background1"/>
                          <w:sz w:val="24"/>
                          <w:szCs w:val="24"/>
                          <w:lang w:val="es-ES"/>
                        </w:rPr>
                        <w:t>20</w:t>
                      </w:r>
                      <w:r w:rsidR="00B72119">
                        <w:rPr>
                          <w:color w:val="FFFFFF" w:themeColor="background1"/>
                          <w:sz w:val="24"/>
                          <w:szCs w:val="24"/>
                          <w:lang w:val="es-ES"/>
                        </w:rPr>
                        <w:t>22</w:t>
                      </w:r>
                      <w:r>
                        <w:rPr>
                          <w:color w:val="FFFFFF" w:themeColor="background1"/>
                          <w:sz w:val="24"/>
                          <w:szCs w:val="24"/>
                          <w:lang w:val="es-ES"/>
                        </w:rPr>
                        <w:t xml:space="preserve"> - 20</w:t>
                      </w:r>
                      <w:r w:rsidR="00B72119">
                        <w:rPr>
                          <w:color w:val="FFFFFF" w:themeColor="background1"/>
                          <w:sz w:val="24"/>
                          <w:szCs w:val="24"/>
                          <w:lang w:val="es-ES"/>
                        </w:rPr>
                        <w:t>23</w:t>
                      </w:r>
                    </w:p>
                  </w:txbxContent>
                </v:textbox>
                <w10:wrap anchorx="margin"/>
              </v:shape>
            </w:pict>
          </mc:Fallback>
        </mc:AlternateContent>
      </w:r>
      <w:r w:rsidR="007A217F" w:rsidRPr="00D1638A">
        <w:rPr>
          <w:noProof/>
          <w:sz w:val="24"/>
          <w:szCs w:val="24"/>
          <w:lang w:val="eu-ES" w:eastAsia="eu-ES" w:bidi="ar-SA"/>
        </w:rPr>
        <mc:AlternateContent>
          <mc:Choice Requires="wps">
            <w:drawing>
              <wp:anchor distT="0" distB="0" distL="114300" distR="114300" simplePos="0" relativeHeight="251658240" behindDoc="0" locked="0" layoutInCell="1" allowOverlap="1" wp14:anchorId="44295A0E" wp14:editId="0170A022">
                <wp:simplePos x="0" y="0"/>
                <wp:positionH relativeFrom="margin">
                  <wp:posOffset>3354349</wp:posOffset>
                </wp:positionH>
                <wp:positionV relativeFrom="paragraph">
                  <wp:posOffset>7964805</wp:posOffset>
                </wp:positionV>
                <wp:extent cx="3481705" cy="371475"/>
                <wp:effectExtent l="0" t="0" r="0" b="9525"/>
                <wp:wrapNone/>
                <wp:docPr id="2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1705" cy="371475"/>
                        </a:xfrm>
                        <a:prstGeom prst="rect">
                          <a:avLst/>
                        </a:prstGeom>
                        <a:noFill/>
                        <a:ln>
                          <a:noFill/>
                        </a:ln>
                        <a:extLst>
                          <a:ext uri="{909E8E84-426E-40DD-AFC4-6F175D3DCCD1}">
                            <a14:hiddenFill xmlns:a14="http://schemas.microsoft.com/office/drawing/2010/main">
                              <a:solidFill>
                                <a:srgbClr val="17859A"/>
                              </a:solidFill>
                            </a14:hiddenFill>
                          </a:ext>
                          <a:ext uri="{91240B29-F687-4F45-9708-019B960494DF}">
                            <a14:hiddenLine xmlns:a14="http://schemas.microsoft.com/office/drawing/2010/main" w="0">
                              <a:solidFill>
                                <a:srgbClr val="17859A"/>
                              </a:solidFill>
                              <a:miter lim="800000"/>
                              <a:headEnd/>
                              <a:tailEnd/>
                            </a14:hiddenLine>
                          </a:ext>
                        </a:extLst>
                      </wps:spPr>
                      <wps:txbx>
                        <w:txbxContent>
                          <w:p w14:paraId="248AC879" w14:textId="77777777" w:rsidR="00B8607A" w:rsidRPr="00385679" w:rsidRDefault="00B8607A" w:rsidP="00E42D2A">
                            <w:pPr>
                              <w:pStyle w:val="Portada"/>
                              <w:jc w:val="right"/>
                            </w:pPr>
                            <w:r>
                              <w:t>Industria Elektronikako Ingenieritza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95A0E" id="Text Box 69" o:spid="_x0000_s1028" type="#_x0000_t202" style="position:absolute;left:0;text-align:left;margin-left:264.1pt;margin-top:627.15pt;width:274.15pt;height:29.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" filled="f" fillcolor="#17859a" stroked="f" strokecolor="#17859a" strokeweight="0">
                <v:textbox>
                  <w:txbxContent>
                    <w:p w14:paraId="248AC879" w14:textId="77777777" w:rsidR="00B8607A" w:rsidRPr="00385679" w:rsidRDefault="00B8607A" w:rsidP="00E42D2A">
                      <w:pPr>
                        <w:pStyle w:val="Portada"/>
                        <w:jc w:val="right"/>
                      </w:pPr>
                      <w:r>
                        <w:t>Industria Elektronikako Ingenieritza</w:t>
                      </w:r>
                    </w:p>
                  </w:txbxContent>
                </v:textbox>
                <w10:wrap anchorx="margin"/>
              </v:shape>
            </w:pict>
          </mc:Fallback>
        </mc:AlternateContent>
      </w:r>
    </w:p>
    <w:p w14:paraId="605EA28B" w14:textId="77777777" w:rsidR="00877FAC" w:rsidRDefault="00877FAC" w:rsidP="00877FAC">
      <w:pPr>
        <w:sectPr w:rsidR="00877FAC" w:rsidSect="00E21B37">
          <w:headerReference w:type="even" r:id="rId18"/>
          <w:headerReference w:type="default" r:id="rId19"/>
          <w:footerReference w:type="even" r:id="rId20"/>
          <w:footerReference w:type="default" r:id="rId21"/>
          <w:footerReference w:type="first" r:id="rId22"/>
          <w:pgSz w:w="12240" w:h="15840" w:code="122"/>
          <w:pgMar w:top="1418" w:right="1418" w:bottom="1701" w:left="1418" w:header="1418" w:footer="992" w:gutter="0"/>
          <w:cols w:space="720"/>
          <w:noEndnote/>
          <w:titlePg/>
          <w:docGrid w:linePitch="299"/>
        </w:sectPr>
      </w:pPr>
    </w:p>
    <w:p w14:paraId="298E9932" w14:textId="77777777" w:rsidR="00CD36A9" w:rsidRPr="00D1638A" w:rsidRDefault="00CD36A9" w:rsidP="00CD36A9">
      <w:pPr>
        <w:pStyle w:val="Titulo1AurkibideanEz"/>
      </w:pPr>
      <w:r w:rsidRPr="00D1638A">
        <w:lastRenderedPageBreak/>
        <w:t>Laburpena</w:t>
      </w:r>
      <w:bookmarkEnd w:id="0"/>
    </w:p>
    <w:p w14:paraId="037227CD" w14:textId="77777777" w:rsidR="00307416" w:rsidRPr="00D1638A" w:rsidRDefault="00307416" w:rsidP="009A27C2">
      <w:pPr>
        <w:pStyle w:val="Titulo1AurkibideanEz"/>
      </w:pPr>
      <w:r w:rsidRPr="00D1638A">
        <w:t>Resumen</w:t>
      </w:r>
      <w:bookmarkEnd w:id="1"/>
    </w:p>
    <w:p w14:paraId="7FA980EE" w14:textId="77777777" w:rsidR="00307416" w:rsidRPr="00D1638A" w:rsidRDefault="00307416" w:rsidP="009A27C2">
      <w:pPr>
        <w:pStyle w:val="Titulo1AurkibideanEz"/>
      </w:pPr>
      <w:bookmarkStart w:id="2" w:name="_Toc401258950"/>
      <w:r w:rsidRPr="00D1638A">
        <w:t>Abstract</w:t>
      </w:r>
      <w:bookmarkEnd w:id="2"/>
    </w:p>
    <w:p w14:paraId="136F1B7A" w14:textId="77777777" w:rsidR="00E21B37" w:rsidRDefault="00E21B37" w:rsidP="00784352">
      <w:pPr>
        <w:rPr>
          <w:rFonts w:asciiTheme="majorHAnsi" w:hAnsiTheme="majorHAnsi"/>
          <w:sz w:val="24"/>
          <w:szCs w:val="24"/>
          <w:lang w:val="eu-ES"/>
        </w:rPr>
      </w:pPr>
    </w:p>
    <w:p w14:paraId="287DC208" w14:textId="77777777" w:rsidR="00E21B37" w:rsidRDefault="00E21B37" w:rsidP="00784352">
      <w:pPr>
        <w:rPr>
          <w:rFonts w:asciiTheme="majorHAnsi" w:hAnsiTheme="majorHAnsi"/>
          <w:sz w:val="24"/>
          <w:szCs w:val="24"/>
          <w:lang w:val="eu-ES"/>
        </w:rPr>
      </w:pPr>
    </w:p>
    <w:p w14:paraId="7B8974E9" w14:textId="77777777" w:rsidR="0056725F" w:rsidRDefault="0056725F" w:rsidP="00784352">
      <w:pPr>
        <w:rPr>
          <w:rFonts w:asciiTheme="majorHAnsi" w:hAnsiTheme="majorHAnsi"/>
          <w:sz w:val="24"/>
          <w:szCs w:val="24"/>
          <w:lang w:val="eu-ES"/>
        </w:rPr>
      </w:pPr>
    </w:p>
    <w:p w14:paraId="6356FDD6" w14:textId="77777777" w:rsidR="0056725F" w:rsidRDefault="0056725F" w:rsidP="00784352">
      <w:pPr>
        <w:rPr>
          <w:rFonts w:asciiTheme="majorHAnsi" w:hAnsiTheme="majorHAnsi"/>
          <w:sz w:val="24"/>
          <w:szCs w:val="24"/>
          <w:lang w:val="eu-ES"/>
        </w:rPr>
      </w:pPr>
    </w:p>
    <w:p w14:paraId="1B54E9DD" w14:textId="77777777" w:rsidR="0056725F" w:rsidRDefault="0056725F" w:rsidP="00784352">
      <w:pPr>
        <w:rPr>
          <w:rFonts w:asciiTheme="majorHAnsi" w:hAnsiTheme="majorHAnsi"/>
          <w:sz w:val="24"/>
          <w:szCs w:val="24"/>
          <w:lang w:val="eu-ES"/>
        </w:rPr>
      </w:pPr>
    </w:p>
    <w:p w14:paraId="1F71E69E" w14:textId="77777777" w:rsidR="00175EB2" w:rsidRDefault="00175EB2" w:rsidP="00784352">
      <w:pPr>
        <w:rPr>
          <w:rFonts w:asciiTheme="majorHAnsi" w:hAnsiTheme="majorHAnsi"/>
          <w:sz w:val="24"/>
          <w:szCs w:val="24"/>
          <w:lang w:val="eu-ES"/>
        </w:rPr>
        <w:sectPr w:rsidR="00175EB2" w:rsidSect="00466BAD">
          <w:headerReference w:type="even" r:id="rId23"/>
          <w:headerReference w:type="default" r:id="rId24"/>
          <w:headerReference w:type="first" r:id="rId25"/>
          <w:type w:val="oddPage"/>
          <w:pgSz w:w="12240" w:h="15840" w:code="122"/>
          <w:pgMar w:top="1418" w:right="1418" w:bottom="1701" w:left="1418" w:header="1418" w:footer="992" w:gutter="0"/>
          <w:pgNumType w:fmt="upperRoman"/>
          <w:cols w:space="720"/>
          <w:noEndnote/>
          <w:titlePg/>
          <w:docGrid w:linePitch="299"/>
        </w:sectPr>
      </w:pPr>
    </w:p>
    <w:p w14:paraId="0061C41A" w14:textId="77777777" w:rsidR="0056725F" w:rsidRDefault="0056725F" w:rsidP="00784352">
      <w:pPr>
        <w:rPr>
          <w:rFonts w:asciiTheme="majorHAnsi" w:hAnsiTheme="majorHAnsi"/>
          <w:sz w:val="24"/>
          <w:szCs w:val="24"/>
          <w:lang w:val="eu-ES"/>
        </w:rPr>
      </w:pPr>
    </w:p>
    <w:sdt>
      <w:sdtPr>
        <w:rPr>
          <w:rFonts w:eastAsiaTheme="minorEastAsia" w:cstheme="minorBidi"/>
          <w:bCs w:val="0"/>
          <w:i w:val="0"/>
          <w:sz w:val="22"/>
          <w:szCs w:val="22"/>
          <w:lang w:val="en-US"/>
        </w:rPr>
        <w:id w:val="5650341"/>
        <w:docPartObj>
          <w:docPartGallery w:val="Table of Contents"/>
          <w:docPartUnique/>
        </w:docPartObj>
      </w:sdtPr>
      <w:sdtEndPr/>
      <w:sdtContent>
        <w:p w14:paraId="6215CBF4" w14:textId="36C81799" w:rsidR="00C83CC9" w:rsidRPr="00D1638A" w:rsidRDefault="00A55A94" w:rsidP="00D76378">
          <w:pPr>
            <w:pStyle w:val="Titulo1AurkibideanEz"/>
            <w:tabs>
              <w:tab w:val="right" w:pos="9404"/>
            </w:tabs>
          </w:pPr>
          <w:r w:rsidRPr="00D1638A">
            <w:t>Aurkibidea</w:t>
          </w:r>
          <w:r w:rsidR="00D76378">
            <w:tab/>
          </w:r>
        </w:p>
        <w:p w14:paraId="40564BD1" w14:textId="360ECCCB" w:rsidR="00E57136" w:rsidRDefault="003C1806">
          <w:pPr>
            <w:pStyle w:val="TDC1"/>
            <w:rPr>
              <w:rFonts w:asciiTheme="minorHAnsi" w:hAnsiTheme="minorHAnsi"/>
              <w:b w:val="0"/>
              <w:noProof/>
              <w:lang w:val="es-ES" w:eastAsia="es-ES" w:bidi="ar-SA"/>
            </w:rPr>
          </w:pPr>
          <w:r w:rsidRPr="00D1638A">
            <w:rPr>
              <w:lang w:val="eu-ES"/>
            </w:rPr>
            <w:fldChar w:fldCharType="begin"/>
          </w:r>
          <w:r w:rsidRPr="00D1638A">
            <w:rPr>
              <w:lang w:val="eu-ES"/>
            </w:rPr>
            <w:instrText xml:space="preserve"> TOC \o "1-3" \h \z \u \t "Título 7;2;Título 8;3" </w:instrText>
          </w:r>
          <w:r w:rsidRPr="00D1638A">
            <w:rPr>
              <w:lang w:val="eu-ES"/>
            </w:rPr>
            <w:fldChar w:fldCharType="separate"/>
          </w:r>
          <w:hyperlink w:anchor="_Toc124836651" w:history="1">
            <w:r w:rsidR="00E57136" w:rsidRPr="00BF3CF6">
              <w:rPr>
                <w:rStyle w:val="Hipervnculo"/>
                <w:noProof/>
                <w:lang w:val="eu-ES"/>
              </w:rPr>
              <w:t>Irudien aurkibidea</w:t>
            </w:r>
            <w:r w:rsidR="00E57136">
              <w:rPr>
                <w:noProof/>
                <w:webHidden/>
              </w:rPr>
              <w:tab/>
            </w:r>
            <w:r w:rsidR="00E57136">
              <w:rPr>
                <w:noProof/>
                <w:webHidden/>
              </w:rPr>
              <w:fldChar w:fldCharType="begin"/>
            </w:r>
            <w:r w:rsidR="00E57136">
              <w:rPr>
                <w:noProof/>
                <w:webHidden/>
              </w:rPr>
              <w:instrText xml:space="preserve"> PAGEREF _Toc124836651 \h </w:instrText>
            </w:r>
            <w:r w:rsidR="00E57136">
              <w:rPr>
                <w:noProof/>
                <w:webHidden/>
              </w:rPr>
            </w:r>
            <w:r w:rsidR="00E57136">
              <w:rPr>
                <w:noProof/>
                <w:webHidden/>
              </w:rPr>
              <w:fldChar w:fldCharType="separate"/>
            </w:r>
            <w:r w:rsidR="00E57136">
              <w:rPr>
                <w:noProof/>
                <w:webHidden/>
              </w:rPr>
              <w:t>V</w:t>
            </w:r>
            <w:r w:rsidR="00E57136">
              <w:rPr>
                <w:noProof/>
                <w:webHidden/>
              </w:rPr>
              <w:fldChar w:fldCharType="end"/>
            </w:r>
          </w:hyperlink>
        </w:p>
        <w:p w14:paraId="49A75D47" w14:textId="1A2286CE" w:rsidR="00E57136" w:rsidRDefault="00816A9E">
          <w:pPr>
            <w:pStyle w:val="TDC1"/>
            <w:rPr>
              <w:rFonts w:asciiTheme="minorHAnsi" w:hAnsiTheme="minorHAnsi"/>
              <w:b w:val="0"/>
              <w:noProof/>
              <w:lang w:val="es-ES" w:eastAsia="es-ES" w:bidi="ar-SA"/>
            </w:rPr>
          </w:pPr>
          <w:hyperlink w:anchor="_Toc124836652" w:history="1">
            <w:r w:rsidR="00E57136" w:rsidRPr="00BF3CF6">
              <w:rPr>
                <w:rStyle w:val="Hipervnculo"/>
                <w:noProof/>
                <w:lang w:val="eu-ES"/>
              </w:rPr>
              <w:t>Taulen aurkibidea</w:t>
            </w:r>
            <w:r w:rsidR="00E57136">
              <w:rPr>
                <w:noProof/>
                <w:webHidden/>
              </w:rPr>
              <w:tab/>
            </w:r>
            <w:r w:rsidR="00E57136">
              <w:rPr>
                <w:noProof/>
                <w:webHidden/>
              </w:rPr>
              <w:fldChar w:fldCharType="begin"/>
            </w:r>
            <w:r w:rsidR="00E57136">
              <w:rPr>
                <w:noProof/>
                <w:webHidden/>
              </w:rPr>
              <w:instrText xml:space="preserve"> PAGEREF _Toc124836652 \h </w:instrText>
            </w:r>
            <w:r w:rsidR="00E57136">
              <w:rPr>
                <w:noProof/>
                <w:webHidden/>
              </w:rPr>
            </w:r>
            <w:r w:rsidR="00E57136">
              <w:rPr>
                <w:noProof/>
                <w:webHidden/>
              </w:rPr>
              <w:fldChar w:fldCharType="separate"/>
            </w:r>
            <w:r w:rsidR="00E57136">
              <w:rPr>
                <w:noProof/>
                <w:webHidden/>
              </w:rPr>
              <w:t>VII</w:t>
            </w:r>
            <w:r w:rsidR="00E57136">
              <w:rPr>
                <w:noProof/>
                <w:webHidden/>
              </w:rPr>
              <w:fldChar w:fldCharType="end"/>
            </w:r>
          </w:hyperlink>
        </w:p>
        <w:p w14:paraId="34B24A28" w14:textId="2237F1C2" w:rsidR="00E57136" w:rsidRDefault="00816A9E">
          <w:pPr>
            <w:pStyle w:val="TDC1"/>
            <w:rPr>
              <w:rFonts w:asciiTheme="minorHAnsi" w:hAnsiTheme="minorHAnsi"/>
              <w:b w:val="0"/>
              <w:noProof/>
              <w:lang w:val="es-ES" w:eastAsia="es-ES" w:bidi="ar-SA"/>
            </w:rPr>
          </w:pPr>
          <w:hyperlink w:anchor="_Toc124836653" w:history="1">
            <w:r w:rsidR="00E57136" w:rsidRPr="00BF3CF6">
              <w:rPr>
                <w:rStyle w:val="Hipervnculo"/>
                <w:noProof/>
                <w:lang w:val="eu-ES"/>
              </w:rPr>
              <w:t>Akronimoak</w:t>
            </w:r>
            <w:r w:rsidR="00E57136">
              <w:rPr>
                <w:noProof/>
                <w:webHidden/>
              </w:rPr>
              <w:tab/>
            </w:r>
            <w:r w:rsidR="00E57136">
              <w:rPr>
                <w:noProof/>
                <w:webHidden/>
              </w:rPr>
              <w:fldChar w:fldCharType="begin"/>
            </w:r>
            <w:r w:rsidR="00E57136">
              <w:rPr>
                <w:noProof/>
                <w:webHidden/>
              </w:rPr>
              <w:instrText xml:space="preserve"> PAGEREF _Toc124836653 \h </w:instrText>
            </w:r>
            <w:r w:rsidR="00E57136">
              <w:rPr>
                <w:noProof/>
                <w:webHidden/>
              </w:rPr>
            </w:r>
            <w:r w:rsidR="00E57136">
              <w:rPr>
                <w:noProof/>
                <w:webHidden/>
              </w:rPr>
              <w:fldChar w:fldCharType="separate"/>
            </w:r>
            <w:r w:rsidR="00E57136">
              <w:rPr>
                <w:noProof/>
                <w:webHidden/>
              </w:rPr>
              <w:t>VII</w:t>
            </w:r>
            <w:r w:rsidR="00E57136">
              <w:rPr>
                <w:noProof/>
                <w:webHidden/>
              </w:rPr>
              <w:fldChar w:fldCharType="end"/>
            </w:r>
          </w:hyperlink>
        </w:p>
        <w:p w14:paraId="36D3A072" w14:textId="4E8D859D" w:rsidR="00E57136" w:rsidRDefault="00816A9E">
          <w:pPr>
            <w:pStyle w:val="TDC1"/>
            <w:rPr>
              <w:rFonts w:asciiTheme="minorHAnsi" w:hAnsiTheme="minorHAnsi"/>
              <w:b w:val="0"/>
              <w:noProof/>
              <w:lang w:val="es-ES" w:eastAsia="es-ES" w:bidi="ar-SA"/>
            </w:rPr>
          </w:pPr>
          <w:hyperlink w:anchor="_Toc124836654" w:history="1">
            <w:r w:rsidR="00E57136" w:rsidRPr="00BF3CF6">
              <w:rPr>
                <w:rStyle w:val="Hipervnculo"/>
                <w:noProof/>
                <w:lang w:val="eu-ES"/>
              </w:rPr>
              <w:t>1.</w:t>
            </w:r>
            <w:r w:rsidR="00E57136">
              <w:rPr>
                <w:rFonts w:asciiTheme="minorHAnsi" w:hAnsiTheme="minorHAnsi"/>
                <w:b w:val="0"/>
                <w:noProof/>
                <w:lang w:val="es-ES" w:eastAsia="es-ES" w:bidi="ar-SA"/>
              </w:rPr>
              <w:tab/>
            </w:r>
            <w:r w:rsidR="00E57136" w:rsidRPr="00BF3CF6">
              <w:rPr>
                <w:rStyle w:val="Hipervnculo"/>
                <w:noProof/>
                <w:lang w:val="eu-ES"/>
              </w:rPr>
              <w:t>Helburuak</w:t>
            </w:r>
            <w:r w:rsidR="00E57136">
              <w:rPr>
                <w:noProof/>
                <w:webHidden/>
              </w:rPr>
              <w:tab/>
            </w:r>
            <w:r w:rsidR="00E57136">
              <w:rPr>
                <w:noProof/>
                <w:webHidden/>
              </w:rPr>
              <w:fldChar w:fldCharType="begin"/>
            </w:r>
            <w:r w:rsidR="00E57136">
              <w:rPr>
                <w:noProof/>
                <w:webHidden/>
              </w:rPr>
              <w:instrText xml:space="preserve"> PAGEREF _Toc124836654 \h </w:instrText>
            </w:r>
            <w:r w:rsidR="00E57136">
              <w:rPr>
                <w:noProof/>
                <w:webHidden/>
              </w:rPr>
            </w:r>
            <w:r w:rsidR="00E57136">
              <w:rPr>
                <w:noProof/>
                <w:webHidden/>
              </w:rPr>
              <w:fldChar w:fldCharType="separate"/>
            </w:r>
            <w:r w:rsidR="00E57136">
              <w:rPr>
                <w:noProof/>
                <w:webHidden/>
              </w:rPr>
              <w:t>9</w:t>
            </w:r>
            <w:r w:rsidR="00E57136">
              <w:rPr>
                <w:noProof/>
                <w:webHidden/>
              </w:rPr>
              <w:fldChar w:fldCharType="end"/>
            </w:r>
          </w:hyperlink>
        </w:p>
        <w:p w14:paraId="6FBF0CED" w14:textId="3E0A307D" w:rsidR="00E57136" w:rsidRDefault="00816A9E">
          <w:pPr>
            <w:pStyle w:val="TDC1"/>
            <w:rPr>
              <w:rFonts w:asciiTheme="minorHAnsi" w:hAnsiTheme="minorHAnsi"/>
              <w:b w:val="0"/>
              <w:noProof/>
              <w:lang w:val="es-ES" w:eastAsia="es-ES" w:bidi="ar-SA"/>
            </w:rPr>
          </w:pPr>
          <w:hyperlink w:anchor="_Toc124836655" w:history="1">
            <w:r w:rsidR="00E57136" w:rsidRPr="00BF3CF6">
              <w:rPr>
                <w:rStyle w:val="Hipervnculo"/>
                <w:noProof/>
              </w:rPr>
              <w:t>2.</w:t>
            </w:r>
            <w:r w:rsidR="00E57136">
              <w:rPr>
                <w:rFonts w:asciiTheme="minorHAnsi" w:hAnsiTheme="minorHAnsi"/>
                <w:b w:val="0"/>
                <w:noProof/>
                <w:lang w:val="es-ES" w:eastAsia="es-ES" w:bidi="ar-SA"/>
              </w:rPr>
              <w:tab/>
            </w:r>
            <w:r w:rsidR="00E57136" w:rsidRPr="00BF3CF6">
              <w:rPr>
                <w:rStyle w:val="Hipervnculo"/>
                <w:noProof/>
              </w:rPr>
              <w:t>Erorketa detektorearen diseinua</w:t>
            </w:r>
            <w:r w:rsidR="00E57136">
              <w:rPr>
                <w:noProof/>
                <w:webHidden/>
              </w:rPr>
              <w:tab/>
            </w:r>
            <w:r w:rsidR="00E57136">
              <w:rPr>
                <w:noProof/>
                <w:webHidden/>
              </w:rPr>
              <w:fldChar w:fldCharType="begin"/>
            </w:r>
            <w:r w:rsidR="00E57136">
              <w:rPr>
                <w:noProof/>
                <w:webHidden/>
              </w:rPr>
              <w:instrText xml:space="preserve"> PAGEREF _Toc124836655 \h </w:instrText>
            </w:r>
            <w:r w:rsidR="00E57136">
              <w:rPr>
                <w:noProof/>
                <w:webHidden/>
              </w:rPr>
            </w:r>
            <w:r w:rsidR="00E57136">
              <w:rPr>
                <w:noProof/>
                <w:webHidden/>
              </w:rPr>
              <w:fldChar w:fldCharType="separate"/>
            </w:r>
            <w:r w:rsidR="00E57136">
              <w:rPr>
                <w:noProof/>
                <w:webHidden/>
              </w:rPr>
              <w:t>10</w:t>
            </w:r>
            <w:r w:rsidR="00E57136">
              <w:rPr>
                <w:noProof/>
                <w:webHidden/>
              </w:rPr>
              <w:fldChar w:fldCharType="end"/>
            </w:r>
          </w:hyperlink>
        </w:p>
        <w:p w14:paraId="0F5FE64C" w14:textId="4F750CBE" w:rsidR="00E57136" w:rsidRDefault="00816A9E">
          <w:pPr>
            <w:pStyle w:val="TDC1"/>
            <w:rPr>
              <w:rFonts w:asciiTheme="minorHAnsi" w:hAnsiTheme="minorHAnsi"/>
              <w:b w:val="0"/>
              <w:noProof/>
              <w:lang w:val="es-ES" w:eastAsia="es-ES" w:bidi="ar-SA"/>
            </w:rPr>
          </w:pPr>
          <w:hyperlink w:anchor="_Toc124836656" w:history="1">
            <w:r w:rsidR="00E57136" w:rsidRPr="00BF3CF6">
              <w:rPr>
                <w:rStyle w:val="Hipervnculo"/>
                <w:noProof/>
              </w:rPr>
              <w:t>3.</w:t>
            </w:r>
            <w:r w:rsidR="00E57136">
              <w:rPr>
                <w:rFonts w:asciiTheme="minorHAnsi" w:hAnsiTheme="minorHAnsi"/>
                <w:b w:val="0"/>
                <w:noProof/>
                <w:lang w:val="es-ES" w:eastAsia="es-ES" w:bidi="ar-SA"/>
              </w:rPr>
              <w:tab/>
            </w:r>
            <w:r w:rsidR="00E57136" w:rsidRPr="00BF3CF6">
              <w:rPr>
                <w:rStyle w:val="Hipervnculo"/>
                <w:noProof/>
              </w:rPr>
              <w:t>Azelerometroa</w:t>
            </w:r>
            <w:r w:rsidR="00E57136">
              <w:rPr>
                <w:noProof/>
                <w:webHidden/>
              </w:rPr>
              <w:tab/>
            </w:r>
            <w:r w:rsidR="00E57136">
              <w:rPr>
                <w:noProof/>
                <w:webHidden/>
              </w:rPr>
              <w:fldChar w:fldCharType="begin"/>
            </w:r>
            <w:r w:rsidR="00E57136">
              <w:rPr>
                <w:noProof/>
                <w:webHidden/>
              </w:rPr>
              <w:instrText xml:space="preserve"> PAGEREF _Toc124836656 \h </w:instrText>
            </w:r>
            <w:r w:rsidR="00E57136">
              <w:rPr>
                <w:noProof/>
                <w:webHidden/>
              </w:rPr>
            </w:r>
            <w:r w:rsidR="00E57136">
              <w:rPr>
                <w:noProof/>
                <w:webHidden/>
              </w:rPr>
              <w:fldChar w:fldCharType="separate"/>
            </w:r>
            <w:r w:rsidR="00E57136">
              <w:rPr>
                <w:noProof/>
                <w:webHidden/>
              </w:rPr>
              <w:t>11</w:t>
            </w:r>
            <w:r w:rsidR="00E57136">
              <w:rPr>
                <w:noProof/>
                <w:webHidden/>
              </w:rPr>
              <w:fldChar w:fldCharType="end"/>
            </w:r>
          </w:hyperlink>
        </w:p>
        <w:p w14:paraId="6D12B15F" w14:textId="25FB177A" w:rsidR="00E57136" w:rsidRDefault="00816A9E">
          <w:pPr>
            <w:pStyle w:val="TDC2"/>
            <w:rPr>
              <w:rFonts w:asciiTheme="minorHAnsi" w:hAnsiTheme="minorHAnsi"/>
              <w:i w:val="0"/>
              <w:noProof/>
              <w:lang w:val="es-ES" w:eastAsia="es-ES" w:bidi="ar-SA"/>
            </w:rPr>
          </w:pPr>
          <w:hyperlink w:anchor="_Toc124836657" w:history="1">
            <w:r w:rsidR="00E57136" w:rsidRPr="00BF3CF6">
              <w:rPr>
                <w:rStyle w:val="Hipervnculo"/>
                <w:noProof/>
              </w:rPr>
              <w:t>3.1</w:t>
            </w:r>
            <w:r w:rsidR="00E57136">
              <w:rPr>
                <w:rFonts w:asciiTheme="minorHAnsi" w:hAnsiTheme="minorHAnsi"/>
                <w:i w:val="0"/>
                <w:noProof/>
                <w:lang w:val="es-ES" w:eastAsia="es-ES" w:bidi="ar-SA"/>
              </w:rPr>
              <w:tab/>
            </w:r>
            <w:r w:rsidR="00E57136" w:rsidRPr="00BF3CF6">
              <w:rPr>
                <w:rStyle w:val="Hipervnculo"/>
                <w:noProof/>
              </w:rPr>
              <w:t>Motak</w:t>
            </w:r>
            <w:r w:rsidR="00E57136">
              <w:rPr>
                <w:noProof/>
                <w:webHidden/>
              </w:rPr>
              <w:tab/>
            </w:r>
            <w:r w:rsidR="00E57136">
              <w:rPr>
                <w:noProof/>
                <w:webHidden/>
              </w:rPr>
              <w:fldChar w:fldCharType="begin"/>
            </w:r>
            <w:r w:rsidR="00E57136">
              <w:rPr>
                <w:noProof/>
                <w:webHidden/>
              </w:rPr>
              <w:instrText xml:space="preserve"> PAGEREF _Toc124836657 \h </w:instrText>
            </w:r>
            <w:r w:rsidR="00E57136">
              <w:rPr>
                <w:noProof/>
                <w:webHidden/>
              </w:rPr>
            </w:r>
            <w:r w:rsidR="00E57136">
              <w:rPr>
                <w:noProof/>
                <w:webHidden/>
              </w:rPr>
              <w:fldChar w:fldCharType="separate"/>
            </w:r>
            <w:r w:rsidR="00E57136">
              <w:rPr>
                <w:noProof/>
                <w:webHidden/>
              </w:rPr>
              <w:t>11</w:t>
            </w:r>
            <w:r w:rsidR="00E57136">
              <w:rPr>
                <w:noProof/>
                <w:webHidden/>
              </w:rPr>
              <w:fldChar w:fldCharType="end"/>
            </w:r>
          </w:hyperlink>
        </w:p>
        <w:p w14:paraId="012B7975" w14:textId="3666A068" w:rsidR="00E57136" w:rsidRDefault="00816A9E">
          <w:pPr>
            <w:pStyle w:val="TDC2"/>
            <w:rPr>
              <w:rFonts w:asciiTheme="minorHAnsi" w:hAnsiTheme="minorHAnsi"/>
              <w:i w:val="0"/>
              <w:noProof/>
              <w:lang w:val="es-ES" w:eastAsia="es-ES" w:bidi="ar-SA"/>
            </w:rPr>
          </w:pPr>
          <w:hyperlink w:anchor="_Toc124836658" w:history="1">
            <w:r w:rsidR="00E57136" w:rsidRPr="00BF3CF6">
              <w:rPr>
                <w:rStyle w:val="Hipervnculo"/>
                <w:noProof/>
              </w:rPr>
              <w:t>3.2</w:t>
            </w:r>
            <w:r w:rsidR="00E57136">
              <w:rPr>
                <w:rFonts w:asciiTheme="minorHAnsi" w:hAnsiTheme="minorHAnsi"/>
                <w:i w:val="0"/>
                <w:noProof/>
                <w:lang w:val="es-ES" w:eastAsia="es-ES" w:bidi="ar-SA"/>
              </w:rPr>
              <w:tab/>
            </w:r>
            <w:r w:rsidR="00E57136" w:rsidRPr="00BF3CF6">
              <w:rPr>
                <w:rStyle w:val="Hipervnculo"/>
                <w:noProof/>
              </w:rPr>
              <w:t>Merkatuan zer dago?</w:t>
            </w:r>
            <w:r w:rsidR="00E57136">
              <w:rPr>
                <w:noProof/>
                <w:webHidden/>
              </w:rPr>
              <w:tab/>
            </w:r>
            <w:r w:rsidR="00E57136">
              <w:rPr>
                <w:noProof/>
                <w:webHidden/>
              </w:rPr>
              <w:fldChar w:fldCharType="begin"/>
            </w:r>
            <w:r w:rsidR="00E57136">
              <w:rPr>
                <w:noProof/>
                <w:webHidden/>
              </w:rPr>
              <w:instrText xml:space="preserve"> PAGEREF _Toc124836658 \h </w:instrText>
            </w:r>
            <w:r w:rsidR="00E57136">
              <w:rPr>
                <w:noProof/>
                <w:webHidden/>
              </w:rPr>
            </w:r>
            <w:r w:rsidR="00E57136">
              <w:rPr>
                <w:noProof/>
                <w:webHidden/>
              </w:rPr>
              <w:fldChar w:fldCharType="separate"/>
            </w:r>
            <w:r w:rsidR="00E57136">
              <w:rPr>
                <w:noProof/>
                <w:webHidden/>
              </w:rPr>
              <w:t>11</w:t>
            </w:r>
            <w:r w:rsidR="00E57136">
              <w:rPr>
                <w:noProof/>
                <w:webHidden/>
              </w:rPr>
              <w:fldChar w:fldCharType="end"/>
            </w:r>
          </w:hyperlink>
        </w:p>
        <w:p w14:paraId="7BDF3F5D" w14:textId="0FE27745" w:rsidR="00E57136" w:rsidRDefault="00816A9E">
          <w:pPr>
            <w:pStyle w:val="TDC1"/>
            <w:rPr>
              <w:rFonts w:asciiTheme="minorHAnsi" w:hAnsiTheme="minorHAnsi"/>
              <w:b w:val="0"/>
              <w:noProof/>
              <w:lang w:val="es-ES" w:eastAsia="es-ES" w:bidi="ar-SA"/>
            </w:rPr>
          </w:pPr>
          <w:hyperlink w:anchor="_Toc124836659" w:history="1">
            <w:r w:rsidR="00E57136" w:rsidRPr="00BF3CF6">
              <w:rPr>
                <w:rStyle w:val="Hipervnculo"/>
                <w:noProof/>
              </w:rPr>
              <w:t>4.</w:t>
            </w:r>
            <w:r w:rsidR="00E57136">
              <w:rPr>
                <w:rFonts w:asciiTheme="minorHAnsi" w:hAnsiTheme="minorHAnsi"/>
                <w:b w:val="0"/>
                <w:noProof/>
                <w:lang w:val="es-ES" w:eastAsia="es-ES" w:bidi="ar-SA"/>
              </w:rPr>
              <w:tab/>
            </w:r>
            <w:r w:rsidR="00E57136" w:rsidRPr="00BF3CF6">
              <w:rPr>
                <w:rStyle w:val="Hipervnculo"/>
                <w:noProof/>
              </w:rPr>
              <w:t>Azelerometroaren azterketa</w:t>
            </w:r>
            <w:r w:rsidR="00E57136">
              <w:rPr>
                <w:noProof/>
                <w:webHidden/>
              </w:rPr>
              <w:tab/>
            </w:r>
            <w:r w:rsidR="00E57136">
              <w:rPr>
                <w:noProof/>
                <w:webHidden/>
              </w:rPr>
              <w:fldChar w:fldCharType="begin"/>
            </w:r>
            <w:r w:rsidR="00E57136">
              <w:rPr>
                <w:noProof/>
                <w:webHidden/>
              </w:rPr>
              <w:instrText xml:space="preserve"> PAGEREF _Toc124836659 \h </w:instrText>
            </w:r>
            <w:r w:rsidR="00E57136">
              <w:rPr>
                <w:noProof/>
                <w:webHidden/>
              </w:rPr>
            </w:r>
            <w:r w:rsidR="00E57136">
              <w:rPr>
                <w:noProof/>
                <w:webHidden/>
              </w:rPr>
              <w:fldChar w:fldCharType="separate"/>
            </w:r>
            <w:r w:rsidR="00E57136">
              <w:rPr>
                <w:noProof/>
                <w:webHidden/>
              </w:rPr>
              <w:t>12</w:t>
            </w:r>
            <w:r w:rsidR="00E57136">
              <w:rPr>
                <w:noProof/>
                <w:webHidden/>
              </w:rPr>
              <w:fldChar w:fldCharType="end"/>
            </w:r>
          </w:hyperlink>
        </w:p>
        <w:p w14:paraId="3E8EC607" w14:textId="2315D2DC" w:rsidR="00E57136" w:rsidRDefault="00816A9E">
          <w:pPr>
            <w:pStyle w:val="TDC2"/>
            <w:rPr>
              <w:rFonts w:asciiTheme="minorHAnsi" w:hAnsiTheme="minorHAnsi"/>
              <w:i w:val="0"/>
              <w:noProof/>
              <w:lang w:val="es-ES" w:eastAsia="es-ES" w:bidi="ar-SA"/>
            </w:rPr>
          </w:pPr>
          <w:hyperlink w:anchor="_Toc124836660" w:history="1">
            <w:r w:rsidR="00E57136" w:rsidRPr="00BF3CF6">
              <w:rPr>
                <w:rStyle w:val="Hipervnculo"/>
                <w:noProof/>
              </w:rPr>
              <w:t>4.1</w:t>
            </w:r>
            <w:r w:rsidR="00E57136">
              <w:rPr>
                <w:rFonts w:asciiTheme="minorHAnsi" w:hAnsiTheme="minorHAnsi"/>
                <w:i w:val="0"/>
                <w:noProof/>
                <w:lang w:val="es-ES" w:eastAsia="es-ES" w:bidi="ar-SA"/>
              </w:rPr>
              <w:tab/>
            </w:r>
            <w:r w:rsidR="00E57136" w:rsidRPr="00BF3CF6">
              <w:rPr>
                <w:rStyle w:val="Hipervnculo"/>
                <w:noProof/>
              </w:rPr>
              <w:t>Azelerazio uniformeak</w:t>
            </w:r>
            <w:r w:rsidR="00E57136">
              <w:rPr>
                <w:noProof/>
                <w:webHidden/>
              </w:rPr>
              <w:tab/>
            </w:r>
            <w:r w:rsidR="00E57136">
              <w:rPr>
                <w:noProof/>
                <w:webHidden/>
              </w:rPr>
              <w:fldChar w:fldCharType="begin"/>
            </w:r>
            <w:r w:rsidR="00E57136">
              <w:rPr>
                <w:noProof/>
                <w:webHidden/>
              </w:rPr>
              <w:instrText xml:space="preserve"> PAGEREF _Toc124836660 \h </w:instrText>
            </w:r>
            <w:r w:rsidR="00E57136">
              <w:rPr>
                <w:noProof/>
                <w:webHidden/>
              </w:rPr>
            </w:r>
            <w:r w:rsidR="00E57136">
              <w:rPr>
                <w:noProof/>
                <w:webHidden/>
              </w:rPr>
              <w:fldChar w:fldCharType="separate"/>
            </w:r>
            <w:r w:rsidR="00E57136">
              <w:rPr>
                <w:noProof/>
                <w:webHidden/>
              </w:rPr>
              <w:t>12</w:t>
            </w:r>
            <w:r w:rsidR="00E57136">
              <w:rPr>
                <w:noProof/>
                <w:webHidden/>
              </w:rPr>
              <w:fldChar w:fldCharType="end"/>
            </w:r>
          </w:hyperlink>
        </w:p>
        <w:p w14:paraId="064FC780" w14:textId="6F585A91" w:rsidR="00E57136" w:rsidRDefault="00816A9E">
          <w:pPr>
            <w:pStyle w:val="TDC2"/>
            <w:rPr>
              <w:rFonts w:asciiTheme="minorHAnsi" w:hAnsiTheme="minorHAnsi"/>
              <w:i w:val="0"/>
              <w:noProof/>
              <w:lang w:val="es-ES" w:eastAsia="es-ES" w:bidi="ar-SA"/>
            </w:rPr>
          </w:pPr>
          <w:hyperlink w:anchor="_Toc124836661" w:history="1">
            <w:r w:rsidR="00E57136" w:rsidRPr="00BF3CF6">
              <w:rPr>
                <w:rStyle w:val="Hipervnculo"/>
                <w:noProof/>
              </w:rPr>
              <w:t>4.2</w:t>
            </w:r>
            <w:r w:rsidR="00E57136">
              <w:rPr>
                <w:rFonts w:asciiTheme="minorHAnsi" w:hAnsiTheme="minorHAnsi"/>
                <w:i w:val="0"/>
                <w:noProof/>
                <w:lang w:val="es-ES" w:eastAsia="es-ES" w:bidi="ar-SA"/>
              </w:rPr>
              <w:tab/>
            </w:r>
            <w:r w:rsidR="00E57136" w:rsidRPr="00BF3CF6">
              <w:rPr>
                <w:rStyle w:val="Hipervnculo"/>
                <w:noProof/>
              </w:rPr>
              <w:t>Bat bateko azelerazioak</w:t>
            </w:r>
            <w:r w:rsidR="00E57136">
              <w:rPr>
                <w:noProof/>
                <w:webHidden/>
              </w:rPr>
              <w:tab/>
            </w:r>
            <w:r w:rsidR="00E57136">
              <w:rPr>
                <w:noProof/>
                <w:webHidden/>
              </w:rPr>
              <w:fldChar w:fldCharType="begin"/>
            </w:r>
            <w:r w:rsidR="00E57136">
              <w:rPr>
                <w:noProof/>
                <w:webHidden/>
              </w:rPr>
              <w:instrText xml:space="preserve"> PAGEREF _Toc124836661 \h </w:instrText>
            </w:r>
            <w:r w:rsidR="00E57136">
              <w:rPr>
                <w:noProof/>
                <w:webHidden/>
              </w:rPr>
            </w:r>
            <w:r w:rsidR="00E57136">
              <w:rPr>
                <w:noProof/>
                <w:webHidden/>
              </w:rPr>
              <w:fldChar w:fldCharType="separate"/>
            </w:r>
            <w:r w:rsidR="00E57136">
              <w:rPr>
                <w:noProof/>
                <w:webHidden/>
              </w:rPr>
              <w:t>12</w:t>
            </w:r>
            <w:r w:rsidR="00E57136">
              <w:rPr>
                <w:noProof/>
                <w:webHidden/>
              </w:rPr>
              <w:fldChar w:fldCharType="end"/>
            </w:r>
          </w:hyperlink>
        </w:p>
        <w:p w14:paraId="3DA51B85" w14:textId="7BFD0667" w:rsidR="00E57136" w:rsidRDefault="00816A9E">
          <w:pPr>
            <w:pStyle w:val="TDC3"/>
            <w:rPr>
              <w:rFonts w:asciiTheme="minorHAnsi" w:hAnsiTheme="minorHAnsi"/>
              <w:i w:val="0"/>
              <w:noProof/>
              <w:lang w:val="es-ES" w:eastAsia="es-ES" w:bidi="ar-SA"/>
            </w:rPr>
          </w:pPr>
          <w:hyperlink w:anchor="_Toc124836662" w:history="1">
            <w:r w:rsidR="00E57136" w:rsidRPr="00BF3CF6">
              <w:rPr>
                <w:rStyle w:val="Hipervnculo"/>
                <w:noProof/>
              </w:rPr>
              <w:t>4.2.1</w:t>
            </w:r>
            <w:r w:rsidR="00E57136">
              <w:rPr>
                <w:rFonts w:asciiTheme="minorHAnsi" w:hAnsiTheme="minorHAnsi"/>
                <w:i w:val="0"/>
                <w:noProof/>
                <w:lang w:val="es-ES" w:eastAsia="es-ES" w:bidi="ar-SA"/>
              </w:rPr>
              <w:tab/>
            </w:r>
            <w:r w:rsidR="00E57136" w:rsidRPr="00BF3CF6">
              <w:rPr>
                <w:rStyle w:val="Hipervnculo"/>
                <w:noProof/>
              </w:rPr>
              <w:t>Azelerazioen limiteen azterketa</w:t>
            </w:r>
            <w:r w:rsidR="00E57136">
              <w:rPr>
                <w:noProof/>
                <w:webHidden/>
              </w:rPr>
              <w:tab/>
            </w:r>
            <w:r w:rsidR="00E57136">
              <w:rPr>
                <w:noProof/>
                <w:webHidden/>
              </w:rPr>
              <w:fldChar w:fldCharType="begin"/>
            </w:r>
            <w:r w:rsidR="00E57136">
              <w:rPr>
                <w:noProof/>
                <w:webHidden/>
              </w:rPr>
              <w:instrText xml:space="preserve"> PAGEREF _Toc124836662 \h </w:instrText>
            </w:r>
            <w:r w:rsidR="00E57136">
              <w:rPr>
                <w:noProof/>
                <w:webHidden/>
              </w:rPr>
            </w:r>
            <w:r w:rsidR="00E57136">
              <w:rPr>
                <w:noProof/>
                <w:webHidden/>
              </w:rPr>
              <w:fldChar w:fldCharType="separate"/>
            </w:r>
            <w:r w:rsidR="00E57136">
              <w:rPr>
                <w:noProof/>
                <w:webHidden/>
              </w:rPr>
              <w:t>12</w:t>
            </w:r>
            <w:r w:rsidR="00E57136">
              <w:rPr>
                <w:noProof/>
                <w:webHidden/>
              </w:rPr>
              <w:fldChar w:fldCharType="end"/>
            </w:r>
          </w:hyperlink>
        </w:p>
        <w:p w14:paraId="021D82A1" w14:textId="719F8853" w:rsidR="00E57136" w:rsidRDefault="00816A9E">
          <w:pPr>
            <w:pStyle w:val="TDC1"/>
            <w:rPr>
              <w:rFonts w:asciiTheme="minorHAnsi" w:hAnsiTheme="minorHAnsi"/>
              <w:b w:val="0"/>
              <w:noProof/>
              <w:lang w:val="es-ES" w:eastAsia="es-ES" w:bidi="ar-SA"/>
            </w:rPr>
          </w:pPr>
          <w:hyperlink w:anchor="_Toc124836663" w:history="1">
            <w:r w:rsidR="00E57136" w:rsidRPr="00BF3CF6">
              <w:rPr>
                <w:rStyle w:val="Hipervnculo"/>
                <w:noProof/>
              </w:rPr>
              <w:t>5.</w:t>
            </w:r>
            <w:r w:rsidR="00E57136">
              <w:rPr>
                <w:rFonts w:asciiTheme="minorHAnsi" w:hAnsiTheme="minorHAnsi"/>
                <w:b w:val="0"/>
                <w:noProof/>
                <w:lang w:val="es-ES" w:eastAsia="es-ES" w:bidi="ar-SA"/>
              </w:rPr>
              <w:tab/>
            </w:r>
            <w:r w:rsidR="00E57136" w:rsidRPr="00BF3CF6">
              <w:rPr>
                <w:rStyle w:val="Hipervnculo"/>
                <w:noProof/>
              </w:rPr>
              <w:t>Arduinoaren programazioa</w:t>
            </w:r>
            <w:r w:rsidR="00E57136">
              <w:rPr>
                <w:noProof/>
                <w:webHidden/>
              </w:rPr>
              <w:tab/>
            </w:r>
            <w:r w:rsidR="00E57136">
              <w:rPr>
                <w:noProof/>
                <w:webHidden/>
              </w:rPr>
              <w:fldChar w:fldCharType="begin"/>
            </w:r>
            <w:r w:rsidR="00E57136">
              <w:rPr>
                <w:noProof/>
                <w:webHidden/>
              </w:rPr>
              <w:instrText xml:space="preserve"> PAGEREF _Toc124836663 \h </w:instrText>
            </w:r>
            <w:r w:rsidR="00E57136">
              <w:rPr>
                <w:noProof/>
                <w:webHidden/>
              </w:rPr>
            </w:r>
            <w:r w:rsidR="00E57136">
              <w:rPr>
                <w:noProof/>
                <w:webHidden/>
              </w:rPr>
              <w:fldChar w:fldCharType="separate"/>
            </w:r>
            <w:r w:rsidR="00E57136">
              <w:rPr>
                <w:noProof/>
                <w:webHidden/>
              </w:rPr>
              <w:t>13</w:t>
            </w:r>
            <w:r w:rsidR="00E57136">
              <w:rPr>
                <w:noProof/>
                <w:webHidden/>
              </w:rPr>
              <w:fldChar w:fldCharType="end"/>
            </w:r>
          </w:hyperlink>
        </w:p>
        <w:p w14:paraId="41290EA3" w14:textId="17DCFFE8" w:rsidR="00E57136" w:rsidRDefault="00816A9E">
          <w:pPr>
            <w:pStyle w:val="TDC1"/>
            <w:rPr>
              <w:rFonts w:asciiTheme="minorHAnsi" w:hAnsiTheme="minorHAnsi"/>
              <w:b w:val="0"/>
              <w:noProof/>
              <w:lang w:val="es-ES" w:eastAsia="es-ES" w:bidi="ar-SA"/>
            </w:rPr>
          </w:pPr>
          <w:hyperlink w:anchor="_Toc124836664" w:history="1">
            <w:r w:rsidR="00E57136" w:rsidRPr="00BF3CF6">
              <w:rPr>
                <w:rStyle w:val="Hipervnculo"/>
                <w:noProof/>
              </w:rPr>
              <w:t>6.</w:t>
            </w:r>
            <w:r w:rsidR="00E57136">
              <w:rPr>
                <w:rFonts w:asciiTheme="minorHAnsi" w:hAnsiTheme="minorHAnsi"/>
                <w:b w:val="0"/>
                <w:noProof/>
                <w:lang w:val="es-ES" w:eastAsia="es-ES" w:bidi="ar-SA"/>
              </w:rPr>
              <w:tab/>
            </w:r>
            <w:r w:rsidR="00E57136" w:rsidRPr="00BF3CF6">
              <w:rPr>
                <w:rStyle w:val="Hipervnculo"/>
                <w:noProof/>
              </w:rPr>
              <w:t>Proiektuaren memoria teknikoa egitea</w:t>
            </w:r>
            <w:r w:rsidR="00E57136">
              <w:rPr>
                <w:noProof/>
                <w:webHidden/>
              </w:rPr>
              <w:tab/>
            </w:r>
            <w:r w:rsidR="00E57136">
              <w:rPr>
                <w:noProof/>
                <w:webHidden/>
              </w:rPr>
              <w:fldChar w:fldCharType="begin"/>
            </w:r>
            <w:r w:rsidR="00E57136">
              <w:rPr>
                <w:noProof/>
                <w:webHidden/>
              </w:rPr>
              <w:instrText xml:space="preserve"> PAGEREF _Toc124836664 \h </w:instrText>
            </w:r>
            <w:r w:rsidR="00E57136">
              <w:rPr>
                <w:noProof/>
                <w:webHidden/>
              </w:rPr>
            </w:r>
            <w:r w:rsidR="00E57136">
              <w:rPr>
                <w:noProof/>
                <w:webHidden/>
              </w:rPr>
              <w:fldChar w:fldCharType="separate"/>
            </w:r>
            <w:r w:rsidR="00E57136">
              <w:rPr>
                <w:noProof/>
                <w:webHidden/>
              </w:rPr>
              <w:t>14</w:t>
            </w:r>
            <w:r w:rsidR="00E57136">
              <w:rPr>
                <w:noProof/>
                <w:webHidden/>
              </w:rPr>
              <w:fldChar w:fldCharType="end"/>
            </w:r>
          </w:hyperlink>
        </w:p>
        <w:p w14:paraId="5F236D3D" w14:textId="16B3DBC4" w:rsidR="00E57136" w:rsidRDefault="00816A9E">
          <w:pPr>
            <w:pStyle w:val="TDC1"/>
            <w:rPr>
              <w:rFonts w:asciiTheme="minorHAnsi" w:hAnsiTheme="minorHAnsi"/>
              <w:b w:val="0"/>
              <w:noProof/>
              <w:lang w:val="es-ES" w:eastAsia="es-ES" w:bidi="ar-SA"/>
            </w:rPr>
          </w:pPr>
          <w:hyperlink w:anchor="_Toc124836665" w:history="1">
            <w:r w:rsidR="00E57136" w:rsidRPr="00BF3CF6">
              <w:rPr>
                <w:rStyle w:val="Hipervnculo"/>
                <w:noProof/>
              </w:rPr>
              <w:t>7.</w:t>
            </w:r>
            <w:r w:rsidR="00E57136">
              <w:rPr>
                <w:rFonts w:asciiTheme="minorHAnsi" w:hAnsiTheme="minorHAnsi"/>
                <w:b w:val="0"/>
                <w:noProof/>
                <w:lang w:val="es-ES" w:eastAsia="es-ES" w:bidi="ar-SA"/>
              </w:rPr>
              <w:tab/>
            </w:r>
            <w:r w:rsidR="00E57136" w:rsidRPr="00BF3CF6">
              <w:rPr>
                <w:rStyle w:val="Hipervnculo"/>
                <w:noProof/>
              </w:rPr>
              <w:t>Proiektuaren aurkezpena eta defentsa</w:t>
            </w:r>
            <w:r w:rsidR="00E57136">
              <w:rPr>
                <w:noProof/>
                <w:webHidden/>
              </w:rPr>
              <w:tab/>
            </w:r>
            <w:r w:rsidR="00E57136">
              <w:rPr>
                <w:noProof/>
                <w:webHidden/>
              </w:rPr>
              <w:fldChar w:fldCharType="begin"/>
            </w:r>
            <w:r w:rsidR="00E57136">
              <w:rPr>
                <w:noProof/>
                <w:webHidden/>
              </w:rPr>
              <w:instrText xml:space="preserve"> PAGEREF _Toc124836665 \h </w:instrText>
            </w:r>
            <w:r w:rsidR="00E57136">
              <w:rPr>
                <w:noProof/>
                <w:webHidden/>
              </w:rPr>
            </w:r>
            <w:r w:rsidR="00E57136">
              <w:rPr>
                <w:noProof/>
                <w:webHidden/>
              </w:rPr>
              <w:fldChar w:fldCharType="separate"/>
            </w:r>
            <w:r w:rsidR="00E57136">
              <w:rPr>
                <w:noProof/>
                <w:webHidden/>
              </w:rPr>
              <w:t>15</w:t>
            </w:r>
            <w:r w:rsidR="00E57136">
              <w:rPr>
                <w:noProof/>
                <w:webHidden/>
              </w:rPr>
              <w:fldChar w:fldCharType="end"/>
            </w:r>
          </w:hyperlink>
        </w:p>
        <w:p w14:paraId="6D22AED3" w14:textId="592C6C44" w:rsidR="00E57136" w:rsidRDefault="00816A9E">
          <w:pPr>
            <w:pStyle w:val="TDC1"/>
            <w:rPr>
              <w:rFonts w:asciiTheme="minorHAnsi" w:hAnsiTheme="minorHAnsi"/>
              <w:b w:val="0"/>
              <w:noProof/>
              <w:lang w:val="es-ES" w:eastAsia="es-ES" w:bidi="ar-SA"/>
            </w:rPr>
          </w:pPr>
          <w:hyperlink w:anchor="_Toc124836666" w:history="1">
            <w:r w:rsidR="00E57136" w:rsidRPr="00BF3CF6">
              <w:rPr>
                <w:rStyle w:val="Hipervnculo"/>
                <w:noProof/>
              </w:rPr>
              <w:t>8.</w:t>
            </w:r>
            <w:r w:rsidR="00E57136">
              <w:rPr>
                <w:rFonts w:asciiTheme="minorHAnsi" w:hAnsiTheme="minorHAnsi"/>
                <w:b w:val="0"/>
                <w:noProof/>
                <w:lang w:val="es-ES" w:eastAsia="es-ES" w:bidi="ar-SA"/>
              </w:rPr>
              <w:tab/>
            </w:r>
            <w:r w:rsidR="00E57136" w:rsidRPr="00BF3CF6">
              <w:rPr>
                <w:rStyle w:val="Hipervnculo"/>
                <w:noProof/>
              </w:rPr>
              <w:t>Ondorioak eta Etorkizuneko Ildoak</w:t>
            </w:r>
            <w:r w:rsidR="00E57136">
              <w:rPr>
                <w:noProof/>
                <w:webHidden/>
              </w:rPr>
              <w:tab/>
            </w:r>
            <w:r w:rsidR="00E57136">
              <w:rPr>
                <w:noProof/>
                <w:webHidden/>
              </w:rPr>
              <w:fldChar w:fldCharType="begin"/>
            </w:r>
            <w:r w:rsidR="00E57136">
              <w:rPr>
                <w:noProof/>
                <w:webHidden/>
              </w:rPr>
              <w:instrText xml:space="preserve"> PAGEREF _Toc124836666 \h </w:instrText>
            </w:r>
            <w:r w:rsidR="00E57136">
              <w:rPr>
                <w:noProof/>
                <w:webHidden/>
              </w:rPr>
            </w:r>
            <w:r w:rsidR="00E57136">
              <w:rPr>
                <w:noProof/>
                <w:webHidden/>
              </w:rPr>
              <w:fldChar w:fldCharType="separate"/>
            </w:r>
            <w:r w:rsidR="00E57136">
              <w:rPr>
                <w:noProof/>
                <w:webHidden/>
              </w:rPr>
              <w:t>16</w:t>
            </w:r>
            <w:r w:rsidR="00E57136">
              <w:rPr>
                <w:noProof/>
                <w:webHidden/>
              </w:rPr>
              <w:fldChar w:fldCharType="end"/>
            </w:r>
          </w:hyperlink>
        </w:p>
        <w:p w14:paraId="6699C38B" w14:textId="6ED338CE" w:rsidR="00E57136" w:rsidRDefault="00816A9E">
          <w:pPr>
            <w:pStyle w:val="TDC1"/>
            <w:rPr>
              <w:rFonts w:asciiTheme="minorHAnsi" w:hAnsiTheme="minorHAnsi"/>
              <w:b w:val="0"/>
              <w:noProof/>
              <w:lang w:val="es-ES" w:eastAsia="es-ES" w:bidi="ar-SA"/>
            </w:rPr>
          </w:pPr>
          <w:hyperlink w:anchor="_Toc124836667" w:history="1">
            <w:r w:rsidR="00E57136" w:rsidRPr="00BF3CF6">
              <w:rPr>
                <w:rStyle w:val="Hipervnculo"/>
                <w:noProof/>
                <w:lang w:val="eu-ES"/>
              </w:rPr>
              <w:t>Bibliografia</w:t>
            </w:r>
            <w:r w:rsidR="00E57136">
              <w:rPr>
                <w:noProof/>
                <w:webHidden/>
              </w:rPr>
              <w:tab/>
            </w:r>
            <w:r w:rsidR="00E57136">
              <w:rPr>
                <w:noProof/>
                <w:webHidden/>
              </w:rPr>
              <w:fldChar w:fldCharType="begin"/>
            </w:r>
            <w:r w:rsidR="00E57136">
              <w:rPr>
                <w:noProof/>
                <w:webHidden/>
              </w:rPr>
              <w:instrText xml:space="preserve"> PAGEREF _Toc124836667 \h </w:instrText>
            </w:r>
            <w:r w:rsidR="00E57136">
              <w:rPr>
                <w:noProof/>
                <w:webHidden/>
              </w:rPr>
            </w:r>
            <w:r w:rsidR="00E57136">
              <w:rPr>
                <w:noProof/>
                <w:webHidden/>
              </w:rPr>
              <w:fldChar w:fldCharType="separate"/>
            </w:r>
            <w:r w:rsidR="00E57136">
              <w:rPr>
                <w:noProof/>
                <w:webHidden/>
              </w:rPr>
              <w:t>17</w:t>
            </w:r>
            <w:r w:rsidR="00E57136">
              <w:rPr>
                <w:noProof/>
                <w:webHidden/>
              </w:rPr>
              <w:fldChar w:fldCharType="end"/>
            </w:r>
          </w:hyperlink>
        </w:p>
        <w:p w14:paraId="064BF6C0" w14:textId="33EFA51B" w:rsidR="0030620A" w:rsidRDefault="003C1806" w:rsidP="0030620A">
          <w:pPr>
            <w:rPr>
              <w:lang w:val="eu-ES"/>
            </w:rPr>
          </w:pPr>
          <w:r w:rsidRPr="00D1638A">
            <w:rPr>
              <w:lang w:val="eu-ES"/>
            </w:rPr>
            <w:fldChar w:fldCharType="end"/>
          </w:r>
        </w:p>
      </w:sdtContent>
    </w:sdt>
    <w:p w14:paraId="2B45D0EF" w14:textId="3A02BE99" w:rsidR="0030620A" w:rsidRDefault="0003742D">
      <w:pPr>
        <w:spacing w:before="0" w:after="200" w:line="276" w:lineRule="auto"/>
        <w:jc w:val="left"/>
        <w:rPr>
          <w:lang w:val="eu-ES"/>
        </w:rPr>
      </w:pPr>
      <w:r>
        <w:rPr>
          <w:lang w:val="eu-ES"/>
        </w:rPr>
        <w:br w:type="page"/>
      </w:r>
    </w:p>
    <w:p w14:paraId="53D61A6F" w14:textId="4FF6B64A" w:rsidR="00307416" w:rsidRPr="00D1638A" w:rsidRDefault="00A55A94" w:rsidP="006E793E">
      <w:pPr>
        <w:pStyle w:val="Titulo1ZenbGabe"/>
        <w:tabs>
          <w:tab w:val="left" w:pos="8544"/>
        </w:tabs>
        <w:rPr>
          <w:lang w:val="eu-ES"/>
        </w:rPr>
      </w:pPr>
      <w:bookmarkStart w:id="3" w:name="_Toc124836651"/>
      <w:r w:rsidRPr="00D1638A">
        <w:rPr>
          <w:lang w:val="eu-ES"/>
        </w:rPr>
        <w:lastRenderedPageBreak/>
        <w:t>Irudien aurkibidea</w:t>
      </w:r>
      <w:bookmarkEnd w:id="3"/>
      <w:r w:rsidR="006E793E">
        <w:rPr>
          <w:lang w:val="eu-ES"/>
        </w:rPr>
        <w:tab/>
      </w:r>
    </w:p>
    <w:p w14:paraId="15AD7CB6" w14:textId="4985AB84" w:rsidR="0030620A" w:rsidRDefault="0003742D" w:rsidP="00451AAF">
      <w:pPr>
        <w:rPr>
          <w:sz w:val="24"/>
          <w:szCs w:val="24"/>
          <w:lang w:val="eu-ES"/>
        </w:rPr>
      </w:pPr>
      <w:r>
        <w:rPr>
          <w:sz w:val="24"/>
          <w:szCs w:val="24"/>
          <w:lang w:val="eu-ES"/>
        </w:rPr>
        <w:fldChar w:fldCharType="begin"/>
      </w:r>
      <w:r>
        <w:rPr>
          <w:sz w:val="24"/>
          <w:szCs w:val="24"/>
          <w:lang w:val="eu-ES"/>
        </w:rPr>
        <w:instrText xml:space="preserve"> TOC \h \z \c "Irudia" </w:instrText>
      </w:r>
      <w:r>
        <w:rPr>
          <w:sz w:val="24"/>
          <w:szCs w:val="24"/>
          <w:lang w:val="eu-ES"/>
        </w:rPr>
        <w:fldChar w:fldCharType="separate"/>
      </w:r>
      <w:r>
        <w:rPr>
          <w:b/>
          <w:bCs/>
          <w:noProof/>
          <w:sz w:val="24"/>
          <w:szCs w:val="24"/>
          <w:lang w:val="es-ES"/>
        </w:rPr>
        <w:t>No se encuentran elementos de tabla de ilustraciones.</w:t>
      </w:r>
      <w:r>
        <w:rPr>
          <w:sz w:val="24"/>
          <w:szCs w:val="24"/>
          <w:lang w:val="eu-ES"/>
        </w:rPr>
        <w:fldChar w:fldCharType="end"/>
      </w:r>
    </w:p>
    <w:p w14:paraId="3B960ECF" w14:textId="77777777" w:rsidR="0030620A" w:rsidRDefault="0030620A" w:rsidP="00451AAF">
      <w:pPr>
        <w:rPr>
          <w:sz w:val="24"/>
          <w:szCs w:val="24"/>
          <w:lang w:val="eu-ES"/>
        </w:rPr>
      </w:pPr>
    </w:p>
    <w:p w14:paraId="208B6011" w14:textId="77777777" w:rsidR="00E21B37" w:rsidRDefault="00E21B37" w:rsidP="009C65E4">
      <w:pPr>
        <w:pStyle w:val="Titulo1ZenbGabe"/>
        <w:rPr>
          <w:lang w:val="eu-ES"/>
        </w:rPr>
        <w:sectPr w:rsidR="00E21B37" w:rsidSect="00175EB2">
          <w:type w:val="evenPage"/>
          <w:pgSz w:w="12240" w:h="15840" w:code="122"/>
          <w:pgMar w:top="1418" w:right="1418" w:bottom="1701" w:left="1418" w:header="1418" w:footer="992" w:gutter="0"/>
          <w:pgNumType w:fmt="upperRoman"/>
          <w:cols w:space="720"/>
          <w:noEndnote/>
          <w:titlePg/>
          <w:docGrid w:linePitch="299"/>
        </w:sectPr>
      </w:pPr>
    </w:p>
    <w:p w14:paraId="1DF12F77" w14:textId="620A1F10" w:rsidR="00307416" w:rsidRPr="00D1638A" w:rsidRDefault="00A55A94" w:rsidP="009C65E4">
      <w:pPr>
        <w:pStyle w:val="Titulo1ZenbGabe"/>
        <w:rPr>
          <w:lang w:val="eu-ES"/>
        </w:rPr>
      </w:pPr>
      <w:bookmarkStart w:id="4" w:name="_Toc124836652"/>
      <w:r w:rsidRPr="00D1638A">
        <w:rPr>
          <w:lang w:val="eu-ES"/>
        </w:rPr>
        <w:lastRenderedPageBreak/>
        <w:t>Taulen aurkibidea</w:t>
      </w:r>
      <w:bookmarkEnd w:id="4"/>
    </w:p>
    <w:p w14:paraId="48B6A00D" w14:textId="77777777" w:rsidR="00B8607A" w:rsidRDefault="004E1A25">
      <w:pPr>
        <w:pStyle w:val="Tabladeilustraciones"/>
        <w:tabs>
          <w:tab w:val="right" w:leader="dot" w:pos="9394"/>
        </w:tabs>
        <w:rPr>
          <w:rFonts w:asciiTheme="minorHAnsi" w:hAnsiTheme="minorHAnsi"/>
          <w:noProof/>
          <w:lang w:val="eu-ES" w:eastAsia="eu-ES" w:bidi="ar-SA"/>
        </w:rPr>
      </w:pPr>
      <w:r w:rsidRPr="00D1638A">
        <w:rPr>
          <w:lang w:val="eu-ES"/>
        </w:rPr>
        <w:fldChar w:fldCharType="begin"/>
      </w:r>
      <w:r w:rsidRPr="00D1638A">
        <w:rPr>
          <w:lang w:val="eu-ES"/>
        </w:rPr>
        <w:instrText xml:space="preserve"> TOC \h \z \c "Taula" </w:instrText>
      </w:r>
      <w:r w:rsidRPr="00D1638A">
        <w:rPr>
          <w:lang w:val="eu-ES"/>
        </w:rPr>
        <w:fldChar w:fldCharType="separate"/>
      </w:r>
      <w:hyperlink w:anchor="_Toc26173586" w:history="1">
        <w:r w:rsidR="00B8607A" w:rsidRPr="002E031D">
          <w:rPr>
            <w:rStyle w:val="Hipervnculo"/>
            <w:noProof/>
            <w:lang w:val="eu-ES"/>
          </w:rPr>
          <w:t>2</w:t>
        </w:r>
        <w:r w:rsidR="00B8607A" w:rsidRPr="002E031D">
          <w:rPr>
            <w:rStyle w:val="Hipervnculo"/>
            <w:noProof/>
            <w:lang w:val="eu-ES"/>
          </w:rPr>
          <w:noBreakHyphen/>
          <w:t>1 Taula. Descripción</w:t>
        </w:r>
        <w:r w:rsidR="00B8607A">
          <w:rPr>
            <w:noProof/>
            <w:webHidden/>
          </w:rPr>
          <w:tab/>
        </w:r>
        <w:r w:rsidR="00B8607A">
          <w:rPr>
            <w:noProof/>
            <w:webHidden/>
          </w:rPr>
          <w:fldChar w:fldCharType="begin"/>
        </w:r>
        <w:r w:rsidR="00B8607A">
          <w:rPr>
            <w:noProof/>
            <w:webHidden/>
          </w:rPr>
          <w:instrText xml:space="preserve"> PAGEREF _Toc26173586 \h </w:instrText>
        </w:r>
        <w:r w:rsidR="00B8607A">
          <w:rPr>
            <w:noProof/>
            <w:webHidden/>
          </w:rPr>
        </w:r>
        <w:r w:rsidR="00B8607A">
          <w:rPr>
            <w:noProof/>
            <w:webHidden/>
          </w:rPr>
          <w:fldChar w:fldCharType="separate"/>
        </w:r>
        <w:r w:rsidR="007A217F">
          <w:rPr>
            <w:noProof/>
            <w:webHidden/>
          </w:rPr>
          <w:t>2</w:t>
        </w:r>
        <w:r w:rsidR="00B8607A">
          <w:rPr>
            <w:noProof/>
            <w:webHidden/>
          </w:rPr>
          <w:fldChar w:fldCharType="end"/>
        </w:r>
      </w:hyperlink>
    </w:p>
    <w:p w14:paraId="2126F8ED" w14:textId="77777777" w:rsidR="00784352" w:rsidRPr="00D1638A" w:rsidRDefault="004E1A25">
      <w:pPr>
        <w:rPr>
          <w:lang w:val="eu-ES"/>
        </w:rPr>
      </w:pPr>
      <w:r w:rsidRPr="00D1638A">
        <w:rPr>
          <w:lang w:val="eu-ES"/>
        </w:rPr>
        <w:fldChar w:fldCharType="end"/>
      </w:r>
    </w:p>
    <w:p w14:paraId="6F4FE444" w14:textId="77777777" w:rsidR="0030620A" w:rsidRDefault="0030620A">
      <w:pPr>
        <w:rPr>
          <w:lang w:val="eu-ES"/>
        </w:rPr>
      </w:pPr>
    </w:p>
    <w:p w14:paraId="3960D09B" w14:textId="77777777" w:rsidR="00514B7D" w:rsidRPr="00D1638A" w:rsidRDefault="00514B7D" w:rsidP="00514B7D">
      <w:pPr>
        <w:pStyle w:val="Titulo1ZenbGabe"/>
        <w:rPr>
          <w:lang w:val="eu-ES"/>
        </w:rPr>
      </w:pPr>
      <w:bookmarkStart w:id="5" w:name="_Toc124836653"/>
      <w:r w:rsidRPr="00D1638A">
        <w:rPr>
          <w:lang w:val="eu-ES"/>
        </w:rPr>
        <w:t>Akronimoak</w:t>
      </w:r>
      <w:bookmarkEnd w:id="5"/>
    </w:p>
    <w:p w14:paraId="522FAD83" w14:textId="77777777" w:rsidR="00514B7D" w:rsidRPr="00D1638A" w:rsidRDefault="00103C9A" w:rsidP="00307416">
      <w:pPr>
        <w:rPr>
          <w:sz w:val="24"/>
          <w:szCs w:val="24"/>
          <w:lang w:val="eu-ES"/>
        </w:rPr>
      </w:pPr>
      <w:r w:rsidRPr="00D1638A">
        <w:rPr>
          <w:sz w:val="24"/>
          <w:szCs w:val="24"/>
          <w:lang w:val="eu-ES"/>
        </w:rPr>
        <w:t>DC</w:t>
      </w:r>
      <w:r w:rsidRPr="00D1638A">
        <w:rPr>
          <w:sz w:val="24"/>
          <w:szCs w:val="24"/>
          <w:lang w:val="eu-ES"/>
        </w:rPr>
        <w:tab/>
      </w:r>
      <w:r w:rsidR="00DC6B97" w:rsidRPr="00D1638A">
        <w:rPr>
          <w:sz w:val="24"/>
          <w:szCs w:val="24"/>
          <w:lang w:val="eu-ES"/>
        </w:rPr>
        <w:t>Korronte zuzena</w:t>
      </w:r>
    </w:p>
    <w:p w14:paraId="5003AA8F" w14:textId="3385F660" w:rsidR="00DC6B97" w:rsidRPr="00D1638A" w:rsidRDefault="00DC6B97" w:rsidP="00307416">
      <w:pPr>
        <w:rPr>
          <w:sz w:val="24"/>
          <w:szCs w:val="24"/>
          <w:lang w:val="eu-ES"/>
        </w:rPr>
      </w:pPr>
      <w:r w:rsidRPr="00D1638A">
        <w:rPr>
          <w:sz w:val="24"/>
          <w:szCs w:val="24"/>
          <w:lang w:val="eu-ES"/>
        </w:rPr>
        <w:t>AC</w:t>
      </w:r>
      <w:r w:rsidRPr="00D1638A">
        <w:rPr>
          <w:sz w:val="24"/>
          <w:szCs w:val="24"/>
          <w:lang w:val="eu-ES"/>
        </w:rPr>
        <w:tab/>
        <w:t>Korronte alternoa</w:t>
      </w:r>
    </w:p>
    <w:p w14:paraId="02E432FB" w14:textId="77777777" w:rsidR="00DC6B97" w:rsidRDefault="00DC6B97" w:rsidP="00307416">
      <w:pPr>
        <w:rPr>
          <w:sz w:val="24"/>
          <w:szCs w:val="24"/>
          <w:lang w:val="eu-ES"/>
        </w:rPr>
      </w:pPr>
    </w:p>
    <w:p w14:paraId="78EA6F2D" w14:textId="77777777" w:rsidR="0030620A" w:rsidRDefault="0030620A" w:rsidP="00307416">
      <w:pPr>
        <w:rPr>
          <w:lang w:val="eu-ES"/>
        </w:rPr>
      </w:pPr>
    </w:p>
    <w:p w14:paraId="0509C5AC" w14:textId="4F4DDB7F" w:rsidR="00E21B37" w:rsidRDefault="00E21B37" w:rsidP="0026587B">
      <w:pPr>
        <w:rPr>
          <w:lang w:val="eu-ES"/>
        </w:rPr>
        <w:sectPr w:rsidR="00E21B37" w:rsidSect="000A5784">
          <w:headerReference w:type="even" r:id="rId26"/>
          <w:headerReference w:type="default" r:id="rId27"/>
          <w:footerReference w:type="even" r:id="rId28"/>
          <w:footerReference w:type="default" r:id="rId29"/>
          <w:headerReference w:type="first" r:id="rId30"/>
          <w:footerReference w:type="first" r:id="rId31"/>
          <w:type w:val="oddPage"/>
          <w:pgSz w:w="12240" w:h="15840" w:code="122"/>
          <w:pgMar w:top="1418" w:right="1418" w:bottom="1701" w:left="1418" w:header="1418" w:footer="992" w:gutter="0"/>
          <w:pgNumType w:fmt="upperRoman"/>
          <w:cols w:space="720"/>
          <w:noEndnote/>
          <w:titlePg/>
          <w:docGrid w:linePitch="299"/>
        </w:sectPr>
      </w:pPr>
      <w:bookmarkStart w:id="6" w:name="_Toc433100028"/>
    </w:p>
    <w:p w14:paraId="19C989A3" w14:textId="3ED1409B" w:rsidR="00D76378" w:rsidRDefault="00086CA6" w:rsidP="006E793E">
      <w:pPr>
        <w:pStyle w:val="Ttulo1"/>
        <w:rPr>
          <w:lang w:val="eu-ES"/>
        </w:rPr>
      </w:pPr>
      <w:r>
        <w:rPr>
          <w:lang w:val="eu-ES"/>
        </w:rPr>
        <w:lastRenderedPageBreak/>
        <w:t>Sarrera</w:t>
      </w:r>
    </w:p>
    <w:p w14:paraId="7CFC4B4A" w14:textId="60063BF4" w:rsidR="006A1173" w:rsidRPr="003872E8" w:rsidRDefault="008D47EC" w:rsidP="00D13C28">
      <w:pPr>
        <w:rPr>
          <w:lang w:val="es-ES"/>
        </w:rPr>
      </w:pPr>
      <w:r w:rsidRPr="00E40D87">
        <w:rPr>
          <w:lang w:val="eu-ES"/>
        </w:rPr>
        <w:t>Egung</w:t>
      </w:r>
      <w:r w:rsidR="005939E4" w:rsidRPr="00E40D87">
        <w:rPr>
          <w:lang w:val="eu-ES"/>
        </w:rPr>
        <w:t>o mundu</w:t>
      </w:r>
      <w:r w:rsidR="0072794E" w:rsidRPr="00E40D87">
        <w:rPr>
          <w:lang w:val="eu-ES"/>
        </w:rPr>
        <w:t xml:space="preserve">a </w:t>
      </w:r>
      <w:r w:rsidR="00B70666" w:rsidRPr="00E40D87">
        <w:rPr>
          <w:lang w:val="eu-ES"/>
        </w:rPr>
        <w:t>aurrera doa eta lehen</w:t>
      </w:r>
      <w:r w:rsidR="000364AA" w:rsidRPr="00E40D87">
        <w:rPr>
          <w:lang w:val="eu-ES"/>
        </w:rPr>
        <w:t>go</w:t>
      </w:r>
      <w:r w:rsidR="00B70666" w:rsidRPr="00E40D87">
        <w:rPr>
          <w:lang w:val="eu-ES"/>
        </w:rPr>
        <w:t xml:space="preserve"> arazo</w:t>
      </w:r>
      <w:r w:rsidR="00745C41" w:rsidRPr="00E40D87">
        <w:rPr>
          <w:lang w:val="eu-ES"/>
        </w:rPr>
        <w:t>z beteriko egoerak</w:t>
      </w:r>
      <w:r w:rsidR="000364AA" w:rsidRPr="00E40D87">
        <w:rPr>
          <w:lang w:val="eu-ES"/>
        </w:rPr>
        <w:t xml:space="preserve"> </w:t>
      </w:r>
      <w:r w:rsidR="001F0292" w:rsidRPr="00E40D87">
        <w:rPr>
          <w:lang w:val="eu-ES"/>
        </w:rPr>
        <w:t xml:space="preserve">teknologia berriekin </w:t>
      </w:r>
      <w:r w:rsidR="000C3474" w:rsidRPr="00E40D87">
        <w:rPr>
          <w:lang w:val="eu-ES"/>
        </w:rPr>
        <w:t>ohiko egoera seguruak bilakat</w:t>
      </w:r>
      <w:r w:rsidR="000364AA" w:rsidRPr="00E40D87">
        <w:rPr>
          <w:lang w:val="eu-ES"/>
        </w:rPr>
        <w:t>u</w:t>
      </w:r>
      <w:r w:rsidR="000C3474" w:rsidRPr="00E40D87">
        <w:rPr>
          <w:lang w:val="eu-ES"/>
        </w:rPr>
        <w:t xml:space="preserve"> dira. </w:t>
      </w:r>
      <w:r w:rsidR="00E031B9" w:rsidRPr="00E40D87">
        <w:rPr>
          <w:lang w:val="es-ES"/>
        </w:rPr>
        <w:t>Kasu honetan</w:t>
      </w:r>
      <w:r w:rsidR="008368ED" w:rsidRPr="00E40D87">
        <w:rPr>
          <w:lang w:val="es-ES"/>
        </w:rPr>
        <w:t>,</w:t>
      </w:r>
      <w:r w:rsidR="00194284" w:rsidRPr="00E40D87">
        <w:rPr>
          <w:lang w:val="es-ES"/>
        </w:rPr>
        <w:t xml:space="preserve"> </w:t>
      </w:r>
      <w:r w:rsidR="00AF2488" w:rsidRPr="00E40D87">
        <w:rPr>
          <w:lang w:val="es-ES"/>
        </w:rPr>
        <w:t xml:space="preserve">pertsona nagusien segurtasuna izango dugu </w:t>
      </w:r>
      <w:r w:rsidR="00465BD5" w:rsidRPr="00E40D87">
        <w:rPr>
          <w:lang w:val="es-ES"/>
        </w:rPr>
        <w:t xml:space="preserve">egoera bezela, konkretuki bakarrik </w:t>
      </w:r>
      <w:r w:rsidR="00F80B79" w:rsidRPr="00E40D87">
        <w:rPr>
          <w:lang w:val="es-ES"/>
        </w:rPr>
        <w:t>dauden egoer</w:t>
      </w:r>
      <w:r w:rsidR="00EE7449" w:rsidRPr="00E40D87">
        <w:rPr>
          <w:lang w:val="es-ES"/>
        </w:rPr>
        <w:t>ak</w:t>
      </w:r>
      <w:r w:rsidR="00F80B79" w:rsidRPr="00E40D87">
        <w:rPr>
          <w:lang w:val="es-ES"/>
        </w:rPr>
        <w:t xml:space="preserve">. Askotan eman da </w:t>
      </w:r>
      <w:r w:rsidR="00BD37F4" w:rsidRPr="00E40D87">
        <w:rPr>
          <w:lang w:val="es-ES"/>
        </w:rPr>
        <w:t>pertsona nagusak bakarrik geratzen direla</w:t>
      </w:r>
      <w:r w:rsidR="00EE7449" w:rsidRPr="00E40D87">
        <w:rPr>
          <w:lang w:val="es-ES"/>
        </w:rPr>
        <w:t xml:space="preserve">, eta </w:t>
      </w:r>
      <w:r w:rsidR="005D6E8E" w:rsidRPr="00E40D87">
        <w:rPr>
          <w:lang w:val="es-ES"/>
        </w:rPr>
        <w:t xml:space="preserve">ez direla guztiz seguru sentitzen hainbat akzio </w:t>
      </w:r>
      <w:r w:rsidR="0018753F" w:rsidRPr="00E40D87">
        <w:rPr>
          <w:lang w:val="es-ES"/>
        </w:rPr>
        <w:t>gauzatzeko, erort</w:t>
      </w:r>
      <w:r w:rsidR="00B92FE4" w:rsidRPr="00E40D87">
        <w:rPr>
          <w:lang w:val="es-ES"/>
        </w:rPr>
        <w:t xml:space="preserve">zeko beldurrez. </w:t>
      </w:r>
      <w:r w:rsidR="0045363F" w:rsidRPr="00E40D87">
        <w:rPr>
          <w:lang w:val="es-ES"/>
        </w:rPr>
        <w:t>Hau gertatzen denean eta inor inguruan ez dagoenean, oso harriskutxua</w:t>
      </w:r>
      <w:r w:rsidR="00A81981" w:rsidRPr="00E40D87">
        <w:rPr>
          <w:lang w:val="es-ES"/>
        </w:rPr>
        <w:t xml:space="preserve"> izan daiteke batez ere pertsona honek konortea galdu edota </w:t>
      </w:r>
      <w:r w:rsidR="0029142D" w:rsidRPr="00E40D87">
        <w:rPr>
          <w:lang w:val="es-ES"/>
        </w:rPr>
        <w:t xml:space="preserve">laguntza eskatzeko arazoak baditu. Hori dela eta, </w:t>
      </w:r>
      <w:r w:rsidR="005F2DCF" w:rsidRPr="00E40D87">
        <w:rPr>
          <w:lang w:val="es-ES"/>
        </w:rPr>
        <w:t>pro</w:t>
      </w:r>
      <w:r w:rsidR="00E029F4" w:rsidRPr="00E40D87">
        <w:rPr>
          <w:lang w:val="es-ES"/>
        </w:rPr>
        <w:t xml:space="preserve">duktu hau sortu dugu, laburbilduz, </w:t>
      </w:r>
      <w:r w:rsidR="00535B29" w:rsidRPr="00E40D87">
        <w:rPr>
          <w:lang w:val="es-ES"/>
        </w:rPr>
        <w:t>pertsona nagus</w:t>
      </w:r>
      <w:r w:rsidR="00EB4408" w:rsidRPr="00E40D87">
        <w:rPr>
          <w:lang w:val="es-ES"/>
        </w:rPr>
        <w:t>iak aurreko</w:t>
      </w:r>
      <w:r w:rsidR="00CA4E41" w:rsidRPr="00E40D87">
        <w:rPr>
          <w:lang w:val="es-ES"/>
        </w:rPr>
        <w:t xml:space="preserve"> situazi</w:t>
      </w:r>
      <w:r w:rsidR="00895F8A" w:rsidRPr="00E40D87">
        <w:rPr>
          <w:lang w:val="es-ES"/>
        </w:rPr>
        <w:t xml:space="preserve">etan </w:t>
      </w:r>
      <w:r w:rsidR="00BB7F32" w:rsidRPr="00E40D87">
        <w:rPr>
          <w:lang w:val="es-ES"/>
        </w:rPr>
        <w:t>daudenean, hau da erori eta laguntza ezin</w:t>
      </w:r>
      <w:r w:rsidR="009F7224" w:rsidRPr="00E40D87">
        <w:rPr>
          <w:lang w:val="es-ES"/>
        </w:rPr>
        <w:t xml:space="preserve"> </w:t>
      </w:r>
      <w:r w:rsidR="00BB7F32" w:rsidRPr="00E40D87">
        <w:rPr>
          <w:lang w:val="es-ES"/>
        </w:rPr>
        <w:t xml:space="preserve">eskean daudenean, </w:t>
      </w:r>
      <w:r w:rsidR="003E413F" w:rsidRPr="00E40D87">
        <w:rPr>
          <w:lang w:val="es-ES"/>
        </w:rPr>
        <w:t>emergentzietara deitzen duena</w:t>
      </w:r>
      <w:r w:rsidR="00E72064" w:rsidRPr="00E40D87">
        <w:rPr>
          <w:lang w:val="es-ES"/>
        </w:rPr>
        <w:t>,</w:t>
      </w:r>
      <w:r w:rsidR="003E413F" w:rsidRPr="00E40D87">
        <w:rPr>
          <w:lang w:val="es-ES"/>
        </w:rPr>
        <w:t xml:space="preserve"> baita SMS bat bial</w:t>
      </w:r>
      <w:r w:rsidR="00E72064" w:rsidRPr="00E40D87">
        <w:rPr>
          <w:lang w:val="es-ES"/>
        </w:rPr>
        <w:t>tzen duena</w:t>
      </w:r>
      <w:r w:rsidR="003E413F" w:rsidRPr="00E40D87">
        <w:rPr>
          <w:lang w:val="es-ES"/>
        </w:rPr>
        <w:t xml:space="preserve"> bere </w:t>
      </w:r>
      <w:r w:rsidR="00C4076A" w:rsidRPr="00E40D87">
        <w:rPr>
          <w:lang w:val="es-ES"/>
        </w:rPr>
        <w:t>loka</w:t>
      </w:r>
      <w:r w:rsidR="003E31B6" w:rsidRPr="00E40D87">
        <w:rPr>
          <w:lang w:val="es-ES"/>
        </w:rPr>
        <w:t xml:space="preserve">lizazioarekin. </w:t>
      </w:r>
      <w:r w:rsidR="00E72064" w:rsidRPr="00E40D87">
        <w:rPr>
          <w:lang w:val="es-ES"/>
        </w:rPr>
        <w:t xml:space="preserve">Hau dena kaxa </w:t>
      </w:r>
      <w:r w:rsidR="002C51FD" w:rsidRPr="00E40D87">
        <w:rPr>
          <w:lang w:val="es-ES"/>
        </w:rPr>
        <w:t xml:space="preserve">txiki mugikor batean, barrruan hainbat konponente dituena. </w:t>
      </w:r>
      <w:r w:rsidR="002C51FD" w:rsidRPr="001009F0">
        <w:rPr>
          <w:lang w:val="es-ES"/>
        </w:rPr>
        <w:t xml:space="preserve">Honen diseinua eta dena pentsatuta dago, hau </w:t>
      </w:r>
      <w:r w:rsidR="00957886" w:rsidRPr="001009F0">
        <w:rPr>
          <w:lang w:val="es-ES"/>
        </w:rPr>
        <w:t>guztia</w:t>
      </w:r>
      <w:r w:rsidR="002C51FD" w:rsidRPr="001009F0">
        <w:rPr>
          <w:lang w:val="es-ES"/>
        </w:rPr>
        <w:t xml:space="preserve"> ondoren</w:t>
      </w:r>
      <w:r w:rsidR="00957886" w:rsidRPr="001009F0">
        <w:rPr>
          <w:lang w:val="es-ES"/>
        </w:rPr>
        <w:t xml:space="preserve">go </w:t>
      </w:r>
      <w:r w:rsidR="006D257B" w:rsidRPr="001009F0">
        <w:rPr>
          <w:lang w:val="es-ES"/>
        </w:rPr>
        <w:t>ikerketan</w:t>
      </w:r>
      <w:r w:rsidR="002C51FD" w:rsidRPr="001009F0">
        <w:rPr>
          <w:lang w:val="es-ES"/>
        </w:rPr>
        <w:t xml:space="preserve"> </w:t>
      </w:r>
      <w:r w:rsidR="00957886" w:rsidRPr="001009F0">
        <w:rPr>
          <w:lang w:val="es-ES"/>
        </w:rPr>
        <w:t xml:space="preserve">azalduko </w:t>
      </w:r>
      <w:r w:rsidR="006D257B" w:rsidRPr="001009F0">
        <w:rPr>
          <w:lang w:val="es-ES"/>
        </w:rPr>
        <w:t xml:space="preserve">dena. </w:t>
      </w:r>
    </w:p>
    <w:p w14:paraId="01C37B17" w14:textId="04491701" w:rsidR="00025121" w:rsidRPr="003872E8" w:rsidRDefault="00EE7B1E">
      <w:pPr>
        <w:spacing w:before="0" w:after="200" w:line="276" w:lineRule="auto"/>
        <w:jc w:val="left"/>
        <w:rPr>
          <w:lang w:val="es-ES"/>
        </w:rPr>
      </w:pPr>
      <w:r w:rsidRPr="003872E8">
        <w:rPr>
          <w:lang w:val="es-ES"/>
        </w:rPr>
        <w:br w:type="page"/>
      </w:r>
    </w:p>
    <w:p w14:paraId="66DC941B" w14:textId="00AADACF" w:rsidR="000D0985" w:rsidRDefault="004E3019" w:rsidP="00C11A19">
      <w:pPr>
        <w:pStyle w:val="Ttulo1"/>
      </w:pPr>
      <w:bookmarkStart w:id="7" w:name="_Toc124836655"/>
      <w:r>
        <w:lastRenderedPageBreak/>
        <w:t>E</w:t>
      </w:r>
      <w:r w:rsidR="004F4DB5">
        <w:t>rorketa detek</w:t>
      </w:r>
      <w:r w:rsidR="00C11A19">
        <w:t>torearen diseinua</w:t>
      </w:r>
      <w:bookmarkEnd w:id="7"/>
    </w:p>
    <w:p w14:paraId="48F86CAC" w14:textId="709C1B01" w:rsidR="5FBE6082" w:rsidRDefault="250456D4" w:rsidP="5FBE6082">
      <w:r>
        <w:t>Erorketa detektorearen diseinuarekin hasteko zera pentsatu genuen</w:t>
      </w:r>
      <w:r w:rsidR="20B318DA">
        <w:t>;</w:t>
      </w:r>
      <w:r>
        <w:t xml:space="preserve"> e</w:t>
      </w:r>
      <w:r w:rsidR="540F8A3A">
        <w:t>rorketa</w:t>
      </w:r>
      <w:r w:rsidR="6A605491">
        <w:t xml:space="preserve"> neurtzeko eta antzemateko </w:t>
      </w:r>
      <w:r w:rsidR="3CE4C379">
        <w:t xml:space="preserve">beharrezkoak diren </w:t>
      </w:r>
      <w:r w:rsidR="6A605491">
        <w:t>konpo</w:t>
      </w:r>
      <w:r w:rsidR="3AC0FE73">
        <w:t xml:space="preserve">nente eta zirkuitu guztiak produktu </w:t>
      </w:r>
      <w:r w:rsidR="6F39545F">
        <w:t xml:space="preserve">txiki, eroso eta ikusgarri </w:t>
      </w:r>
      <w:r w:rsidR="3AC0FE73">
        <w:t xml:space="preserve">batean </w:t>
      </w:r>
      <w:r w:rsidR="1440A293">
        <w:t xml:space="preserve">bildu behar </w:t>
      </w:r>
      <w:r w:rsidR="0A7EF462">
        <w:t>gen</w:t>
      </w:r>
      <w:r w:rsidR="1909EE84">
        <w:t>it</w:t>
      </w:r>
      <w:r w:rsidR="0A7EF462">
        <w:t>u</w:t>
      </w:r>
      <w:r w:rsidR="36DB476A">
        <w:t>ela</w:t>
      </w:r>
      <w:r w:rsidR="76949E21">
        <w:t>.</w:t>
      </w:r>
    </w:p>
    <w:p w14:paraId="53E6145B" w14:textId="0F5B6B56" w:rsidR="0856582E" w:rsidRDefault="0856582E" w:rsidP="0856582E"/>
    <w:p w14:paraId="7FA0FCBC" w14:textId="41E82536" w:rsidR="001B7728" w:rsidRDefault="001B7728">
      <w:pPr>
        <w:spacing w:before="0" w:after="200" w:line="276" w:lineRule="auto"/>
        <w:jc w:val="left"/>
      </w:pPr>
      <w:r>
        <w:br w:type="page"/>
      </w:r>
    </w:p>
    <w:p w14:paraId="1E88C75D" w14:textId="5411C46A" w:rsidR="004F76D5" w:rsidRPr="004F76D5" w:rsidRDefault="001B7728" w:rsidP="004F76D5">
      <w:pPr>
        <w:pStyle w:val="Ttulo1"/>
      </w:pPr>
      <w:bookmarkStart w:id="8" w:name="_Toc124836656"/>
      <w:r>
        <w:lastRenderedPageBreak/>
        <w:t>Azele</w:t>
      </w:r>
      <w:r w:rsidR="00633972">
        <w:t>rometroa</w:t>
      </w:r>
      <w:bookmarkEnd w:id="8"/>
      <w:r w:rsidR="00D01DFE">
        <w:t>ren azterketa</w:t>
      </w:r>
    </w:p>
    <w:p w14:paraId="0DE743C4" w14:textId="4465A418" w:rsidR="004F76D5" w:rsidRDefault="004F76D5" w:rsidP="004F76D5">
      <w:pPr>
        <w:rPr>
          <w:lang w:val="eu-ES"/>
        </w:rPr>
      </w:pPr>
      <w:r w:rsidRPr="004F76D5">
        <w:rPr>
          <w:rFonts w:asciiTheme="minorHAnsi" w:eastAsia="Verdana" w:hAnsiTheme="minorHAnsi" w:cstheme="minorHAnsi"/>
          <w:color w:val="000000" w:themeColor="text1"/>
          <w:sz w:val="20"/>
          <w:szCs w:val="20"/>
          <w:lang w:val="eu-ES"/>
        </w:rPr>
        <w:t xml:space="preserve">Azelerazio-indar estatikoak eta dinamikoak detektatzen dituzten gailu elektromekanikoak dira azeleragailuak. </w:t>
      </w:r>
      <w:r w:rsidRPr="00C6257F">
        <w:rPr>
          <w:rFonts w:asciiTheme="minorHAnsi" w:eastAsia="Verdana" w:hAnsiTheme="minorHAnsi" w:cstheme="minorHAnsi"/>
          <w:color w:val="000000" w:themeColor="text1"/>
          <w:sz w:val="20"/>
          <w:szCs w:val="20"/>
          <w:lang w:val="es-ES"/>
        </w:rPr>
        <w:t>Indar estatikoek grabitatea kontuan hartzen dute, indar dinamikoek bibrazioak eta mugimendua kontuan hartzen dituzten bitartean</w:t>
      </w:r>
      <w:r w:rsidRPr="00C6257F">
        <w:rPr>
          <w:rFonts w:asciiTheme="minorHAnsi" w:eastAsia="Verdana" w:hAnsiTheme="minorHAnsi" w:cstheme="minorHAnsi"/>
          <w:color w:val="000000" w:themeColor="text1"/>
          <w:lang w:val="es-ES"/>
        </w:rPr>
        <w:t xml:space="preserve">. </w:t>
      </w:r>
      <w:r>
        <w:rPr>
          <w:rFonts w:asciiTheme="minorHAnsi" w:hAnsiTheme="minorHAnsi" w:cstheme="minorHAnsi"/>
          <w:lang w:val="eu-ES"/>
        </w:rPr>
        <w:t xml:space="preserve">--&gt; </w:t>
      </w:r>
      <w:hyperlink r:id="rId32" w:history="1">
        <w:r w:rsidRPr="005B7F2A">
          <w:rPr>
            <w:rStyle w:val="Hipervnculo"/>
            <w:lang w:val="eu-ES"/>
          </w:rPr>
          <w:t>https://www.tme.eu/es/news/library-articles/page/22568/Como-funciona-y-que-hace-el-acelerometro/</w:t>
        </w:r>
      </w:hyperlink>
      <w:r w:rsidRPr="004F76D5">
        <w:rPr>
          <w:lang w:val="eu-ES"/>
        </w:rPr>
        <w:t xml:space="preserve"> </w:t>
      </w:r>
    </w:p>
    <w:p w14:paraId="6A5D4F9A" w14:textId="2E8C8E00" w:rsidR="004F76D5" w:rsidRPr="004F76D5" w:rsidRDefault="004F76D5" w:rsidP="007F7237">
      <w:pPr>
        <w:pStyle w:val="Ttulo2"/>
        <w:rPr>
          <w:lang w:val="eu-ES"/>
        </w:rPr>
      </w:pPr>
      <w:r w:rsidRPr="00942689">
        <w:rPr>
          <w:lang w:val="eu-ES"/>
        </w:rPr>
        <w:t>MOTAK:</w:t>
      </w:r>
    </w:p>
    <w:p w14:paraId="77E575FB" w14:textId="77777777" w:rsidR="004F76D5" w:rsidRPr="00942689" w:rsidRDefault="004F76D5" w:rsidP="00D64F6D">
      <w:pPr>
        <w:pStyle w:val="Ttulo3"/>
        <w:rPr>
          <w:rFonts w:asciiTheme="minorHAnsi" w:hAnsiTheme="minorHAnsi" w:cstheme="minorHAnsi"/>
          <w:b w:val="0"/>
          <w:lang w:val="eu-ES"/>
        </w:rPr>
      </w:pPr>
      <w:r w:rsidRPr="00942689">
        <w:rPr>
          <w:lang w:val="eu-ES"/>
        </w:rPr>
        <w:t xml:space="preserve">Azelerometro kapazitiboak: </w:t>
      </w:r>
    </w:p>
    <w:p w14:paraId="38EC1F5C" w14:textId="77777777" w:rsidR="004F76D5" w:rsidRPr="00942689" w:rsidRDefault="004F76D5" w:rsidP="004F76D5">
      <w:pPr>
        <w:pStyle w:val="Prrafodelista"/>
        <w:rPr>
          <w:rFonts w:asciiTheme="minorHAnsi" w:hAnsiTheme="minorHAnsi" w:cstheme="minorHAnsi"/>
          <w:lang w:val="eu-ES"/>
        </w:rPr>
      </w:pPr>
    </w:p>
    <w:p w14:paraId="557BEBF4" w14:textId="77777777" w:rsidR="004F76D5" w:rsidRPr="00942689" w:rsidRDefault="004F76D5" w:rsidP="004F76D5">
      <w:pPr>
        <w:pStyle w:val="Prrafodelista"/>
        <w:rPr>
          <w:rFonts w:asciiTheme="minorHAnsi" w:hAnsiTheme="minorHAnsi" w:cstheme="minorHAnsi"/>
          <w:lang w:val="eu-ES"/>
        </w:rPr>
      </w:pPr>
      <w:r w:rsidRPr="00942689">
        <w:rPr>
          <w:rFonts w:asciiTheme="minorHAnsi" w:hAnsiTheme="minorHAnsi" w:cstheme="minorHAnsi"/>
          <w:lang w:val="eu-ES"/>
        </w:rPr>
        <w:t>Azelerometro kapazitibo baten azelerazioak kondentsadore baten plaka mugikor bat lekualdatzen du gailuaren plaka finkoekin erlazionatuta. Azelerometro kapazitiboak, azelerazioari erantzuteko kapazitantzia elektrikoaren aldaketaren mende daude.</w:t>
      </w:r>
    </w:p>
    <w:p w14:paraId="0E17E030" w14:textId="77777777" w:rsidR="004F76D5" w:rsidRPr="00942689" w:rsidRDefault="004F76D5" w:rsidP="004F76D5">
      <w:pPr>
        <w:pStyle w:val="Prrafodelista"/>
        <w:rPr>
          <w:rFonts w:asciiTheme="minorHAnsi" w:hAnsiTheme="minorHAnsi" w:cstheme="minorHAnsi"/>
          <w:lang w:val="eu-ES"/>
        </w:rPr>
      </w:pPr>
    </w:p>
    <w:p w14:paraId="45003E2B" w14:textId="77777777" w:rsidR="004F76D5" w:rsidRPr="00942689" w:rsidRDefault="004F76D5" w:rsidP="004F76D5">
      <w:pPr>
        <w:pStyle w:val="Prrafodelista"/>
        <w:rPr>
          <w:rFonts w:asciiTheme="minorHAnsi" w:hAnsiTheme="minorHAnsi" w:cstheme="minorHAnsi"/>
          <w:lang w:val="eu-ES"/>
        </w:rPr>
      </w:pPr>
      <w:r w:rsidRPr="00942689">
        <w:rPr>
          <w:rFonts w:asciiTheme="minorHAnsi" w:hAnsiTheme="minorHAnsi" w:cstheme="minorHAnsi"/>
          <w:lang w:val="eu-ES"/>
        </w:rPr>
        <w:t>Azelerometroek kontrako plakako kondentsadore baten propietateak erabiltzen dituzte; horretarako, plaken arteko distantzia aplikatutako azelerazioaren proportzioan aldatzen da, eta, horrela, gaitasuna aldatzen da. Aldagai hori zirkuitu batean erabiltzen da azelerazioarekiko proportzionala den tentsio-seinalea emateko.</w:t>
      </w:r>
    </w:p>
    <w:p w14:paraId="355DE252" w14:textId="77777777" w:rsidR="004F76D5" w:rsidRPr="00942689" w:rsidRDefault="004F76D5" w:rsidP="004F76D5">
      <w:pPr>
        <w:pStyle w:val="Prrafodelista"/>
        <w:rPr>
          <w:rFonts w:asciiTheme="minorHAnsi" w:hAnsiTheme="minorHAnsi" w:cstheme="minorHAnsi"/>
          <w:lang w:val="eu-ES"/>
        </w:rPr>
      </w:pPr>
    </w:p>
    <w:p w14:paraId="6DC03070" w14:textId="77777777" w:rsidR="004F76D5" w:rsidRPr="00942689" w:rsidRDefault="004F76D5" w:rsidP="004F76D5">
      <w:pPr>
        <w:pStyle w:val="Prrafodelista"/>
        <w:rPr>
          <w:rFonts w:asciiTheme="minorHAnsi" w:hAnsiTheme="minorHAnsi" w:cstheme="minorHAnsi"/>
          <w:lang w:val="eu-ES"/>
        </w:rPr>
      </w:pPr>
      <w:r w:rsidRPr="00942689">
        <w:rPr>
          <w:rFonts w:asciiTheme="minorHAnsi" w:hAnsiTheme="minorHAnsi" w:cstheme="minorHAnsi"/>
          <w:lang w:val="eu-ES"/>
        </w:rPr>
        <w:t>Azelerometro kapazitiboak gai dira aldizkako azelerazio iragankor konstanteak neurtzeko, korronte jarraitutik. KAren azelerazio kapazitiboko sentsoreek, batez ere, bi osagai dituzte: primarioa (etxebizitzara konektatutako taula estazionario bat), eta bigarren mailako plaka masa inertzialari finkatzen zaio, hau da, etxebizitza barruan mugitzeko libre denari. Plaka horiek kondentsadore bat osatzen dute, plaken arteko d distantziaren araberako balioa duena. Detekzio-materiala nikelezko plaka laua edo substratuaren gainazalean erdiko idulki bati lotutako bi tortsio-barrak eusten duen txip elektronikoa da. Azelerometro kapazitibo batek oso gutxitan gainditzen du gehienezko desplazamendua (20 mikra). Beraz, hain desplazamendu txikiak desbideratzeen eta interferentzien neurketa fidagarria eskatzen du.</w:t>
      </w:r>
    </w:p>
    <w:p w14:paraId="15622199" w14:textId="77777777" w:rsidR="002A28F8" w:rsidRDefault="004F76D5" w:rsidP="002A28F8">
      <w:pPr>
        <w:pStyle w:val="irudia"/>
        <w:keepNext/>
        <w:framePr w:wrap="notBeside"/>
      </w:pPr>
      <w:r w:rsidRPr="00942689">
        <w:lastRenderedPageBreak/>
        <w:drawing>
          <wp:inline distT="0" distB="0" distL="0" distR="0" wp14:anchorId="3D08565D" wp14:editId="03E612F1">
            <wp:extent cx="4572000" cy="2476500"/>
            <wp:effectExtent l="0" t="0" r="0" b="0"/>
            <wp:docPr id="1582198292" name="Picture 158219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010F31ED" w14:textId="6F57CA90" w:rsidR="004F76D5" w:rsidRPr="00942689" w:rsidRDefault="00DD5976" w:rsidP="00CF0667">
      <w:pPr>
        <w:pStyle w:val="Descripcin"/>
        <w:rPr>
          <w:rFonts w:asciiTheme="minorHAnsi" w:hAnsiTheme="minorHAnsi" w:cstheme="minorHAnsi"/>
          <w:lang w:val="eu-ES"/>
        </w:rPr>
      </w:pPr>
      <w:r>
        <w:rPr>
          <w:rFonts w:asciiTheme="minorHAnsi" w:hAnsiTheme="minorHAnsi" w:cstheme="minorHAnsi"/>
        </w:rPr>
        <w:fldChar w:fldCharType="begin"/>
      </w:r>
      <w:r w:rsidRPr="00E40D87">
        <w:rPr>
          <w:rFonts w:asciiTheme="minorHAnsi" w:hAnsiTheme="minorHAnsi" w:cstheme="minorHAnsi"/>
          <w:lang w:val="es-ES"/>
        </w:rPr>
        <w:instrText xml:space="preserve"> STYLEREF 1 \s </w:instrText>
      </w:r>
      <w:r>
        <w:rPr>
          <w:rFonts w:asciiTheme="minorHAnsi" w:hAnsiTheme="minorHAnsi" w:cstheme="minorHAnsi"/>
        </w:rPr>
        <w:fldChar w:fldCharType="separate"/>
      </w:r>
      <w:r w:rsidRPr="00E40D87">
        <w:rPr>
          <w:rFonts w:asciiTheme="minorHAnsi" w:hAnsiTheme="minorHAnsi" w:cstheme="minorHAnsi"/>
          <w:lang w:val="es-ES"/>
        </w:rPr>
        <w:t>3</w:t>
      </w:r>
      <w:r>
        <w:rPr>
          <w:rFonts w:asciiTheme="minorHAnsi" w:hAnsiTheme="minorHAnsi" w:cstheme="minorHAnsi"/>
        </w:rPr>
        <w:fldChar w:fldCharType="end"/>
      </w:r>
      <w:r w:rsidRPr="00E40D87">
        <w:rPr>
          <w:rFonts w:asciiTheme="minorHAnsi" w:hAnsiTheme="minorHAnsi" w:cstheme="minorHAnsi"/>
          <w:lang w:val="es-ES"/>
        </w:rPr>
        <w:t>.</w:t>
      </w:r>
      <w:r>
        <w:rPr>
          <w:rFonts w:asciiTheme="minorHAnsi" w:hAnsiTheme="minorHAnsi" w:cstheme="minorHAnsi"/>
        </w:rPr>
        <w:fldChar w:fldCharType="begin"/>
      </w:r>
      <w:r w:rsidRPr="00E40D87">
        <w:rPr>
          <w:rFonts w:asciiTheme="minorHAnsi" w:hAnsiTheme="minorHAnsi" w:cstheme="minorHAnsi"/>
          <w:lang w:val="es-ES"/>
        </w:rPr>
        <w:instrText xml:space="preserve"> SEQ Irudia \* ARABIC \s 1 </w:instrText>
      </w:r>
      <w:r>
        <w:rPr>
          <w:rFonts w:asciiTheme="minorHAnsi" w:hAnsiTheme="minorHAnsi" w:cstheme="minorHAnsi"/>
        </w:rPr>
        <w:fldChar w:fldCharType="separate"/>
      </w:r>
      <w:r w:rsidRPr="00E40D87">
        <w:rPr>
          <w:rFonts w:asciiTheme="minorHAnsi" w:hAnsiTheme="minorHAnsi" w:cstheme="minorHAnsi"/>
          <w:lang w:val="es-ES"/>
        </w:rPr>
        <w:t>1</w:t>
      </w:r>
      <w:r>
        <w:rPr>
          <w:rFonts w:asciiTheme="minorHAnsi" w:hAnsiTheme="minorHAnsi" w:cstheme="minorHAnsi"/>
        </w:rPr>
        <w:fldChar w:fldCharType="end"/>
      </w:r>
      <w:r w:rsidR="002A28F8" w:rsidRPr="000B0568">
        <w:rPr>
          <w:lang w:val="es-ES"/>
        </w:rPr>
        <w:t>. Irudia: Azelerometro kapazitiboaren ereduaren irudikapena</w:t>
      </w:r>
    </w:p>
    <w:p w14:paraId="3EFB00AD" w14:textId="4F6DEEF5" w:rsidR="004F76D5" w:rsidRPr="00942689" w:rsidRDefault="00816A9E" w:rsidP="004F76D5">
      <w:pPr>
        <w:pStyle w:val="Prrafodelista"/>
        <w:rPr>
          <w:rFonts w:asciiTheme="minorHAnsi" w:hAnsiTheme="minorHAnsi" w:cstheme="minorHAnsi"/>
          <w:lang w:val="eu-ES"/>
        </w:rPr>
      </w:pPr>
      <w:hyperlink r:id="rId34" w:history="1">
        <w:r w:rsidR="004F76D5" w:rsidRPr="00942689">
          <w:rPr>
            <w:rStyle w:val="Hipervnculo"/>
            <w:rFonts w:asciiTheme="minorHAnsi" w:hAnsiTheme="minorHAnsi" w:cstheme="minorHAnsi"/>
            <w:lang w:val="eu-ES"/>
          </w:rPr>
          <w:t>https://www.dmc.pt/es/tipos-de-acelerometros/</w:t>
        </w:r>
      </w:hyperlink>
    </w:p>
    <w:p w14:paraId="3E55D3CD" w14:textId="77777777" w:rsidR="004F76D5" w:rsidRPr="00942689" w:rsidRDefault="004F76D5" w:rsidP="004F76D5">
      <w:pPr>
        <w:pStyle w:val="Prrafodelista"/>
        <w:rPr>
          <w:rFonts w:asciiTheme="minorHAnsi" w:hAnsiTheme="minorHAnsi" w:cstheme="minorHAnsi"/>
          <w:lang w:val="eu-ES"/>
        </w:rPr>
      </w:pPr>
    </w:p>
    <w:p w14:paraId="7DAB3470" w14:textId="77777777" w:rsidR="004F76D5" w:rsidRPr="00942689" w:rsidRDefault="004F76D5" w:rsidP="004F76D5">
      <w:pPr>
        <w:pStyle w:val="Prrafodelista"/>
        <w:rPr>
          <w:rFonts w:asciiTheme="minorHAnsi" w:hAnsiTheme="minorHAnsi" w:cstheme="minorHAnsi"/>
          <w:lang w:val="eu-ES"/>
        </w:rPr>
      </w:pPr>
    </w:p>
    <w:p w14:paraId="2C07AC24" w14:textId="77777777" w:rsidR="004F76D5" w:rsidRPr="00942689" w:rsidRDefault="004F76D5" w:rsidP="00D64F6D">
      <w:pPr>
        <w:pStyle w:val="Ttulo3"/>
        <w:rPr>
          <w:rFonts w:asciiTheme="minorHAnsi" w:hAnsiTheme="minorHAnsi" w:cstheme="minorHAnsi"/>
          <w:b w:val="0"/>
          <w:lang w:val="eu-ES"/>
        </w:rPr>
      </w:pPr>
      <w:r w:rsidRPr="00942689">
        <w:rPr>
          <w:lang w:val="eu-ES"/>
        </w:rPr>
        <w:t>Azelerometro piezorresistiboak:</w:t>
      </w:r>
    </w:p>
    <w:p w14:paraId="3D63B9DE" w14:textId="77777777" w:rsidR="004F76D5" w:rsidRPr="00942689" w:rsidRDefault="004F76D5" w:rsidP="004F76D5">
      <w:pPr>
        <w:pStyle w:val="Prrafodelista"/>
        <w:rPr>
          <w:rFonts w:asciiTheme="minorHAnsi" w:hAnsiTheme="minorHAnsi" w:cstheme="minorHAnsi"/>
          <w:lang w:val="eu-ES"/>
        </w:rPr>
      </w:pPr>
      <w:r w:rsidRPr="00942689">
        <w:rPr>
          <w:rFonts w:asciiTheme="minorHAnsi" w:hAnsiTheme="minorHAnsi" w:cstheme="minorHAnsi"/>
          <w:lang w:val="eu-ES"/>
        </w:rPr>
        <w:t>Extensometro baten antzeko funtzionamendua dute azelerometro piezorresistoboek; kanpo indarren eraginpean erresistentzia aldatzen duen material batez daude eraikiak eta beraz, indarren ondorioz materiala deformatzean erresistentzian aldaketa bat sumatu daiteke. Ondoren erresistentziaren aldaketa hau seinale elektriko bihurtzen da eta honen bidez indarraren ondorioz azelerometroak jasan duen azelerazioa kalkulatu daiteke.</w:t>
      </w:r>
    </w:p>
    <w:p w14:paraId="35DE5CDB" w14:textId="77777777" w:rsidR="004F76D5" w:rsidRPr="00942689" w:rsidRDefault="004F76D5" w:rsidP="004F76D5">
      <w:pPr>
        <w:pStyle w:val="Prrafodelista"/>
        <w:rPr>
          <w:rFonts w:asciiTheme="minorHAnsi" w:hAnsiTheme="minorHAnsi" w:cstheme="minorHAnsi"/>
          <w:lang w:val="eu-ES"/>
        </w:rPr>
      </w:pPr>
      <w:r w:rsidRPr="00942689">
        <w:rPr>
          <w:rFonts w:asciiTheme="minorHAnsi" w:hAnsiTheme="minorHAnsi" w:cstheme="minorHAnsi"/>
          <w:lang w:val="eu-ES"/>
        </w:rPr>
        <w:t>Azelerometro mota hauek neurketa tarte handia dutenez anplitude handiko bibrazioak eta frekuentziak neurtu ditzake, beraz erabilgarria da adibidez hainbat talka probetan. Honez gain, aldaketa geldiko seinaleak ere neurtu ditzakenez nabigazio inertzialeko sistemetan abiadura eta desplazamendua neurtzeko balio dute.</w:t>
      </w:r>
    </w:p>
    <w:p w14:paraId="2E9D03EB" w14:textId="77777777" w:rsidR="004F76D5" w:rsidRPr="00942689" w:rsidRDefault="004F76D5" w:rsidP="004F76D5">
      <w:pPr>
        <w:pStyle w:val="Prrafodelista"/>
        <w:rPr>
          <w:rFonts w:asciiTheme="minorHAnsi" w:hAnsiTheme="minorHAnsi" w:cstheme="minorHAnsi"/>
          <w:lang w:val="eu-ES"/>
        </w:rPr>
      </w:pPr>
      <w:r w:rsidRPr="00942689">
        <w:rPr>
          <w:rFonts w:asciiTheme="minorHAnsi" w:hAnsiTheme="minorHAnsi" w:cstheme="minorHAnsi"/>
          <w:lang w:val="eu-ES"/>
        </w:rPr>
        <w:t>Azelerometro mota hauen desabantaila nagusia, seinale ahulak antzemateko arazoak ematen dituela da azelerometro kapazitiboak baino askoz garestikoak izateaz gain.</w:t>
      </w:r>
      <w:r w:rsidRPr="00942689">
        <w:rPr>
          <w:rFonts w:asciiTheme="minorHAnsi" w:hAnsiTheme="minorHAnsi" w:cstheme="minorHAnsi"/>
          <w:lang w:val="eu-ES"/>
        </w:rPr>
        <w:br/>
      </w:r>
      <w:hyperlink r:id="rId35" w:anchor="Jakie-sa-rodzaje-akcelerometrow">
        <w:r w:rsidRPr="00942689">
          <w:rPr>
            <w:rStyle w:val="Hipervnculo"/>
            <w:rFonts w:asciiTheme="minorHAnsi" w:hAnsiTheme="minorHAnsi" w:cstheme="minorHAnsi"/>
            <w:lang w:val="es-ES"/>
          </w:rPr>
          <w:t xml:space="preserve">¿Cómo funciona y qué hace el acelerómetro? | Distribuidor de componentes electrónicos. </w:t>
        </w:r>
        <w:r w:rsidRPr="00942689">
          <w:rPr>
            <w:rStyle w:val="Hipervnculo"/>
            <w:rFonts w:asciiTheme="minorHAnsi" w:hAnsiTheme="minorHAnsi" w:cstheme="minorHAnsi"/>
          </w:rPr>
          <w:t>Tienda en línea: Transfer Multisort Elektronik (tme.eu)</w:t>
        </w:r>
      </w:hyperlink>
    </w:p>
    <w:p w14:paraId="58AC175A" w14:textId="77777777" w:rsidR="004F76D5" w:rsidRPr="00942689" w:rsidRDefault="004F76D5" w:rsidP="00D64F6D">
      <w:pPr>
        <w:pStyle w:val="Ttulo3"/>
        <w:rPr>
          <w:rFonts w:asciiTheme="minorHAnsi" w:hAnsiTheme="minorHAnsi" w:cstheme="minorHAnsi"/>
          <w:b w:val="0"/>
          <w:bCs w:val="0"/>
          <w:lang w:val="eu-ES"/>
        </w:rPr>
      </w:pPr>
      <w:r w:rsidRPr="00942689">
        <w:rPr>
          <w:lang w:val="eu-ES"/>
        </w:rPr>
        <w:t>Azelerometro piezoelektrikoak</w:t>
      </w:r>
    </w:p>
    <w:p w14:paraId="5D08AE63" w14:textId="77777777" w:rsidR="004F76D5" w:rsidRPr="00942689" w:rsidRDefault="004F76D5" w:rsidP="004F76D5">
      <w:pPr>
        <w:pStyle w:val="Prrafodelista"/>
        <w:rPr>
          <w:rFonts w:asciiTheme="minorHAnsi" w:hAnsiTheme="minorHAnsi" w:cstheme="minorHAnsi"/>
          <w:lang w:val="eu-ES"/>
        </w:rPr>
      </w:pPr>
      <w:r w:rsidRPr="00942689">
        <w:rPr>
          <w:rFonts w:asciiTheme="minorHAnsi" w:hAnsiTheme="minorHAnsi" w:cstheme="minorHAnsi"/>
          <w:u w:val="single"/>
          <w:lang w:val="eu-ES"/>
        </w:rPr>
        <w:t>Zer da</w:t>
      </w:r>
      <w:r w:rsidRPr="00942689">
        <w:rPr>
          <w:rFonts w:asciiTheme="minorHAnsi" w:hAnsiTheme="minorHAnsi" w:cstheme="minorHAnsi"/>
          <w:lang w:val="eu-ES"/>
        </w:rPr>
        <w:t xml:space="preserve">: Azelerometro piezoelektrikoak frekuentzia maila gehienen bibrazioak neurtzeko diseinatutako sentsoreak dira. Hauek hainbat aplikazio desberdin dituzte, azelerazio baxu eta frekuentzia baxuetatik mugimendu sismikoetarako,  bibrazio eta frekuentzia altuetaraino makina </w:t>
      </w:r>
      <w:r w:rsidRPr="00942689">
        <w:rPr>
          <w:rFonts w:asciiTheme="minorHAnsi" w:hAnsiTheme="minorHAnsi" w:cstheme="minorHAnsi"/>
          <w:lang w:val="eu-ES"/>
        </w:rPr>
        <w:lastRenderedPageBreak/>
        <w:t xml:space="preserve">industrialetan. Hori dela eta, asko erabiliak dira aplikazio industrialetan makina eta ekipoaren diagnostiko edo kontrolerako. </w:t>
      </w:r>
    </w:p>
    <w:p w14:paraId="3116EBE0" w14:textId="77777777" w:rsidR="004F76D5" w:rsidRPr="00942689" w:rsidRDefault="004F76D5" w:rsidP="004F76D5">
      <w:pPr>
        <w:pStyle w:val="Prrafodelista"/>
        <w:rPr>
          <w:rFonts w:asciiTheme="minorHAnsi" w:hAnsiTheme="minorHAnsi" w:cstheme="minorHAnsi"/>
          <w:lang w:val="eu-ES"/>
        </w:rPr>
      </w:pPr>
    </w:p>
    <w:p w14:paraId="5763B708" w14:textId="77777777" w:rsidR="004F76D5" w:rsidRPr="00942689" w:rsidRDefault="004F76D5" w:rsidP="004F76D5">
      <w:pPr>
        <w:pStyle w:val="Prrafodelista"/>
        <w:rPr>
          <w:rFonts w:asciiTheme="minorHAnsi" w:hAnsiTheme="minorHAnsi" w:cstheme="minorHAnsi"/>
          <w:lang w:val="eu-ES"/>
        </w:rPr>
      </w:pPr>
      <w:r w:rsidRPr="00942689">
        <w:rPr>
          <w:rFonts w:asciiTheme="minorHAnsi" w:hAnsiTheme="minorHAnsi" w:cstheme="minorHAnsi"/>
          <w:u w:val="single"/>
          <w:lang w:val="eu-ES"/>
        </w:rPr>
        <w:t>Funtzionamendua:</w:t>
      </w:r>
      <w:r w:rsidRPr="00942689">
        <w:rPr>
          <w:rFonts w:asciiTheme="minorHAnsi" w:hAnsiTheme="minorHAnsi" w:cstheme="minorHAnsi"/>
          <w:lang w:val="eu-ES"/>
        </w:rPr>
        <w:t xml:space="preserve"> Hauen funtzionamendua sistema piezorresistiboen antzerakoa da, hala ere, azelerazioaren eraginpean, ez da bere erresistentzia aldatzen, balore zehatz bateko tentsio elektrikoa sortzen du.</w:t>
      </w:r>
    </w:p>
    <w:p w14:paraId="22765D21" w14:textId="77777777" w:rsidR="00293030" w:rsidRDefault="004F76D5" w:rsidP="00293030">
      <w:pPr>
        <w:pStyle w:val="irudia"/>
        <w:keepNext/>
        <w:framePr w:wrap="notBeside"/>
      </w:pPr>
      <w:r w:rsidRPr="00942689">
        <w:rPr>
          <w:noProof/>
        </w:rPr>
        <w:drawing>
          <wp:inline distT="0" distB="0" distL="0" distR="0" wp14:anchorId="2C716345" wp14:editId="60800699">
            <wp:extent cx="2633472" cy="1484269"/>
            <wp:effectExtent l="0" t="0" r="0" b="1905"/>
            <wp:docPr id="1" name="Imagen 1" descr="Imagen que contiene interior, ventana, tabla, c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ventana, tabla, cam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3472" cy="1484269"/>
                    </a:xfrm>
                    <a:prstGeom prst="rect">
                      <a:avLst/>
                    </a:prstGeom>
                  </pic:spPr>
                </pic:pic>
              </a:graphicData>
            </a:graphic>
          </wp:inline>
        </w:drawing>
      </w:r>
    </w:p>
    <w:p w14:paraId="31DF8924" w14:textId="0DACC0B3" w:rsidR="00293030" w:rsidRPr="0081113B" w:rsidRDefault="00DD5976" w:rsidP="00CF0667">
      <w:pPr>
        <w:pStyle w:val="Descripcin"/>
        <w:rPr>
          <w:lang w:val="es-ES"/>
        </w:rPr>
      </w:pPr>
      <w:r>
        <w:fldChar w:fldCharType="begin"/>
      </w:r>
      <w:r>
        <w:instrText>STYLEREF 1 \s</w:instrText>
      </w:r>
      <w:r>
        <w:fldChar w:fldCharType="separate"/>
      </w:r>
      <w:r w:rsidRPr="00E40D87">
        <w:rPr>
          <w:lang w:val="es-ES"/>
        </w:rPr>
        <w:t>3</w:t>
      </w:r>
      <w:r>
        <w:fldChar w:fldCharType="end"/>
      </w:r>
      <w:r w:rsidRPr="00E40D87">
        <w:rPr>
          <w:lang w:val="es-ES"/>
        </w:rPr>
        <w:t>.</w:t>
      </w:r>
      <w:r>
        <w:fldChar w:fldCharType="begin"/>
      </w:r>
      <w:r>
        <w:instrText>SEQ Irudia \* ARABIC \s 1</w:instrText>
      </w:r>
      <w:r>
        <w:fldChar w:fldCharType="separate"/>
      </w:r>
      <w:r w:rsidRPr="00E40D87">
        <w:rPr>
          <w:lang w:val="es-ES"/>
        </w:rPr>
        <w:t>2</w:t>
      </w:r>
      <w:r>
        <w:fldChar w:fldCharType="end"/>
      </w:r>
      <w:r w:rsidR="00293030" w:rsidRPr="0081113B">
        <w:rPr>
          <w:lang w:val="es-ES"/>
        </w:rPr>
        <w:t>. Irudia: Azelerometro piezoelektrikoaren ereduaren irudikapena barneko idulkia beherantz doanean.</w:t>
      </w:r>
    </w:p>
    <w:p w14:paraId="28EAEDC2" w14:textId="77777777" w:rsidR="00293030" w:rsidRDefault="004F76D5" w:rsidP="00293030">
      <w:pPr>
        <w:pStyle w:val="irudia"/>
        <w:keepNext/>
        <w:framePr w:wrap="notBeside"/>
      </w:pPr>
      <w:r w:rsidRPr="00942689">
        <w:drawing>
          <wp:inline distT="0" distB="0" distL="0" distR="0" wp14:anchorId="5A83B057" wp14:editId="0910F10B">
            <wp:extent cx="2651592" cy="1492300"/>
            <wp:effectExtent l="0" t="0" r="0" b="0"/>
            <wp:docPr id="2" name="Imagen 2" descr="Imagen que contiene interior, frente,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ior, frente, tabla, computador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65914" cy="1500360"/>
                    </a:xfrm>
                    <a:prstGeom prst="rect">
                      <a:avLst/>
                    </a:prstGeom>
                  </pic:spPr>
                </pic:pic>
              </a:graphicData>
            </a:graphic>
          </wp:inline>
        </w:drawing>
      </w:r>
    </w:p>
    <w:p w14:paraId="277192C3" w14:textId="6A20AD72" w:rsidR="004F76D5" w:rsidRPr="0081113B" w:rsidRDefault="00DD5976" w:rsidP="00CF0667">
      <w:pPr>
        <w:pStyle w:val="Descripcin"/>
        <w:rPr>
          <w:lang w:val="es-ES"/>
        </w:rPr>
      </w:pPr>
      <w:r>
        <w:fldChar w:fldCharType="begin"/>
      </w:r>
      <w:r>
        <w:instrText>STYLEREF 1 \s</w:instrText>
      </w:r>
      <w:r>
        <w:fldChar w:fldCharType="separate"/>
      </w:r>
      <w:r w:rsidRPr="00E40D87">
        <w:rPr>
          <w:lang w:val="es-ES"/>
        </w:rPr>
        <w:t>3</w:t>
      </w:r>
      <w:r>
        <w:fldChar w:fldCharType="end"/>
      </w:r>
      <w:r w:rsidRPr="00E40D87">
        <w:rPr>
          <w:lang w:val="es-ES"/>
        </w:rPr>
        <w:t>.</w:t>
      </w:r>
      <w:r>
        <w:fldChar w:fldCharType="begin"/>
      </w:r>
      <w:r>
        <w:instrText>SEQ Irudia \* ARABIC \s 1</w:instrText>
      </w:r>
      <w:r>
        <w:fldChar w:fldCharType="separate"/>
      </w:r>
      <w:r w:rsidRPr="00E40D87">
        <w:rPr>
          <w:lang w:val="es-ES"/>
        </w:rPr>
        <w:t>3</w:t>
      </w:r>
      <w:r>
        <w:fldChar w:fldCharType="end"/>
      </w:r>
      <w:r w:rsidR="00293030" w:rsidRPr="0081113B">
        <w:rPr>
          <w:lang w:val="es-ES"/>
        </w:rPr>
        <w:t>. Irudia: Azelerometro piezoelektrikoaren ereduaren irudikapena barneko idulkia gorantz doanean.</w:t>
      </w:r>
    </w:p>
    <w:p w14:paraId="2C780138" w14:textId="77777777" w:rsidR="004F76D5" w:rsidRPr="00942689" w:rsidRDefault="004F76D5" w:rsidP="004F76D5">
      <w:pPr>
        <w:pStyle w:val="Prrafodelista"/>
        <w:rPr>
          <w:rFonts w:asciiTheme="minorHAnsi" w:hAnsiTheme="minorHAnsi" w:cstheme="minorHAnsi"/>
          <w:lang w:val="eu-ES"/>
        </w:rPr>
      </w:pPr>
    </w:p>
    <w:p w14:paraId="741FF2C3" w14:textId="77777777" w:rsidR="004F76D5" w:rsidRPr="00942689" w:rsidRDefault="004F76D5" w:rsidP="00AB7875">
      <w:pPr>
        <w:rPr>
          <w:rFonts w:asciiTheme="minorHAnsi" w:hAnsiTheme="minorHAnsi" w:cstheme="minorHAnsi"/>
          <w:lang w:val="eu-ES"/>
        </w:rPr>
      </w:pPr>
      <w:r w:rsidRPr="00942689">
        <w:rPr>
          <w:rFonts w:asciiTheme="minorHAnsi" w:hAnsiTheme="minorHAnsi" w:cstheme="minorHAnsi"/>
          <w:lang w:val="eu-ES"/>
        </w:rPr>
        <w:t>Irudian ikusten den bezala, idulkiaren eta mikrotxipeko paretaren artean material piezoelektriko bat kolokatzen da. Material honek eraldaketa jasatean korronte elektriko txiki bat sortzen du, bai konprimatzerakoan, baita bere hasierako egoerara itzultzerakoan ere. Horrela, masa mugitzean material piezoelektrikoa deformatzen du seinale elektriko bat sortuz, eta lehen esan bezala datu hau erabiltzen da azelerazioaren kalkulua egiteko.</w:t>
      </w:r>
    </w:p>
    <w:p w14:paraId="08B12824" w14:textId="77777777" w:rsidR="004F76D5" w:rsidRPr="00942689" w:rsidRDefault="00816A9E" w:rsidP="004F76D5">
      <w:pPr>
        <w:pStyle w:val="Prrafodelista"/>
        <w:rPr>
          <w:rFonts w:asciiTheme="minorHAnsi" w:hAnsiTheme="minorHAnsi" w:cstheme="minorHAnsi"/>
          <w:lang w:val="eu-ES"/>
        </w:rPr>
      </w:pPr>
      <w:hyperlink r:id="rId38" w:history="1">
        <w:r w:rsidR="004F76D5" w:rsidRPr="00942689">
          <w:rPr>
            <w:rStyle w:val="Hipervnculo"/>
            <w:rFonts w:asciiTheme="minorHAnsi" w:hAnsiTheme="minorHAnsi" w:cstheme="minorHAnsi"/>
            <w:lang w:val="eu-ES"/>
          </w:rPr>
          <w:t>https://www.youtube.com/watch?v=KTypph6d6LE&amp;ab_channel=VirtualBrain</w:t>
        </w:r>
      </w:hyperlink>
      <w:r w:rsidR="004F76D5" w:rsidRPr="00942689">
        <w:rPr>
          <w:rFonts w:asciiTheme="minorHAnsi" w:hAnsiTheme="minorHAnsi" w:cstheme="minorHAnsi"/>
          <w:lang w:val="eu-ES"/>
        </w:rPr>
        <w:t xml:space="preserve"> </w:t>
      </w:r>
    </w:p>
    <w:p w14:paraId="28C0E03C" w14:textId="77777777" w:rsidR="00920CFF" w:rsidRPr="00942689" w:rsidRDefault="00920CFF" w:rsidP="004F76D5">
      <w:pPr>
        <w:pStyle w:val="Prrafodelista"/>
        <w:rPr>
          <w:rFonts w:asciiTheme="minorHAnsi" w:hAnsiTheme="minorHAnsi" w:cstheme="minorHAnsi"/>
          <w:lang w:val="eu-ES"/>
        </w:rPr>
      </w:pPr>
    </w:p>
    <w:p w14:paraId="2AEBBF2C" w14:textId="77777777" w:rsidR="004F76D5" w:rsidRPr="00942689" w:rsidRDefault="004F76D5" w:rsidP="00D64F6D">
      <w:pPr>
        <w:pStyle w:val="Ttulo3"/>
        <w:rPr>
          <w:lang w:val="eu-ES"/>
        </w:rPr>
      </w:pPr>
      <w:r w:rsidRPr="00942689">
        <w:rPr>
          <w:lang w:val="eu-ES"/>
        </w:rPr>
        <w:lastRenderedPageBreak/>
        <w:t xml:space="preserve">Azelerometro mekanikoa: </w:t>
      </w:r>
    </w:p>
    <w:p w14:paraId="3111D413" w14:textId="77777777" w:rsidR="00920CFF" w:rsidRPr="00942689" w:rsidRDefault="00920CFF" w:rsidP="00920CFF">
      <w:pPr>
        <w:pStyle w:val="Prrafodelista"/>
        <w:rPr>
          <w:rFonts w:asciiTheme="minorHAnsi" w:hAnsiTheme="minorHAnsi" w:cstheme="minorHAnsi"/>
          <w:lang w:val="eu-ES"/>
        </w:rPr>
      </w:pPr>
      <w:r w:rsidRPr="00942689">
        <w:rPr>
          <w:rFonts w:asciiTheme="minorHAnsi" w:hAnsiTheme="minorHAnsi" w:cstheme="minorHAnsi"/>
          <w:lang w:val="eu-ES"/>
        </w:rPr>
        <w:t xml:space="preserve">Galga extentsiometrikoak erabiliz azelerazioa kalkulatzen duen azelerometro mota da. Galga hauek eroaleak izanik erresistentzia elektriko bat dute, baina azelerazioak eraginik deformazio bat jasan ostean hauen erresistentzia aldatu egiten da. Hori dela eta erresistentzia aldaketa kalkulatzen da eta honen bidez azelerazioa. Galgen erresistentzia kalkulatzeko hainbat era daude aurrerago azalduko direnak, bertan azelerometro hauek errazago ulertzeko eredu bat ere azalduko da. </w:t>
      </w:r>
    </w:p>
    <w:p w14:paraId="1401B59F" w14:textId="77777777" w:rsidR="00920CFF" w:rsidRPr="00942689" w:rsidRDefault="00920CFF" w:rsidP="00920CFF">
      <w:pPr>
        <w:pStyle w:val="Prrafodelista"/>
        <w:rPr>
          <w:rFonts w:asciiTheme="minorHAnsi" w:hAnsiTheme="minorHAnsi" w:cstheme="minorHAnsi"/>
          <w:lang w:val="eu-ES"/>
        </w:rPr>
      </w:pPr>
    </w:p>
    <w:p w14:paraId="20A14AA3" w14:textId="77777777" w:rsidR="00920CFF" w:rsidRPr="00942689" w:rsidRDefault="00920CFF" w:rsidP="00920CFF">
      <w:pPr>
        <w:pStyle w:val="Prrafodelista"/>
        <w:rPr>
          <w:rFonts w:asciiTheme="minorHAnsi" w:hAnsiTheme="minorHAnsi" w:cstheme="minorHAnsi"/>
          <w:lang w:val="eu-ES"/>
        </w:rPr>
      </w:pPr>
      <w:r w:rsidRPr="00942689">
        <w:rPr>
          <w:rFonts w:asciiTheme="minorHAnsi" w:hAnsiTheme="minorHAnsi" w:cstheme="minorHAnsi"/>
          <w:lang w:val="eu-ES"/>
        </w:rPr>
        <w:t>Horrez gain, amortiguazio sistema bat daukate oszilazioa saihesteko. Sistema birakari desorekatuetan ere erabiltzen dira, non mugimendu oszilakorrak sortzen diren azelerazio baten menpe daudenean edo gorputz inerte baten desplazamendu bat detektatzen denena bero transferentzia aldaketen bidez.</w:t>
      </w:r>
    </w:p>
    <w:p w14:paraId="7471BBAC" w14:textId="35D19A13" w:rsidR="00D64F6D" w:rsidRPr="00D64F6D" w:rsidRDefault="00816A9E" w:rsidP="00D64F6D">
      <w:pPr>
        <w:pStyle w:val="Prrafodelista"/>
        <w:rPr>
          <w:rFonts w:asciiTheme="minorHAnsi" w:hAnsiTheme="minorHAnsi" w:cstheme="minorHAnsi"/>
          <w:lang w:val="eu-ES"/>
        </w:rPr>
      </w:pPr>
      <w:hyperlink r:id="rId39" w:history="1">
        <w:r w:rsidR="00920CFF" w:rsidRPr="00942689">
          <w:rPr>
            <w:rStyle w:val="Hipervnculo"/>
            <w:rFonts w:asciiTheme="minorHAnsi" w:hAnsiTheme="minorHAnsi" w:cstheme="minorHAnsi"/>
            <w:lang w:val="eu-ES"/>
          </w:rPr>
          <w:t>https://biblus.us.es/bibing/proyectos/abreproy/11669/fichero/Memoria.pdf</w:t>
        </w:r>
      </w:hyperlink>
      <w:r w:rsidR="00920CFF" w:rsidRPr="00942689">
        <w:rPr>
          <w:rFonts w:asciiTheme="minorHAnsi" w:hAnsiTheme="minorHAnsi" w:cstheme="minorHAnsi"/>
          <w:lang w:val="eu-ES"/>
        </w:rPr>
        <w:t xml:space="preserve"> </w:t>
      </w:r>
    </w:p>
    <w:p w14:paraId="539F072E" w14:textId="4BAF7388" w:rsidR="00D64F6D" w:rsidRPr="00D64F6D" w:rsidRDefault="00920CFF" w:rsidP="00D64F6D">
      <w:pPr>
        <w:pStyle w:val="Ttulo3"/>
        <w:rPr>
          <w:lang w:val="eu-ES"/>
        </w:rPr>
      </w:pPr>
      <w:r>
        <w:rPr>
          <w:lang w:val="eu-ES"/>
        </w:rPr>
        <w:t>Eredu mekanikoa eta galga</w:t>
      </w:r>
      <w:r w:rsidR="007F7237">
        <w:rPr>
          <w:lang w:val="eu-ES"/>
        </w:rPr>
        <w:t xml:space="preserve"> estensiometrikoak</w:t>
      </w:r>
    </w:p>
    <w:p w14:paraId="1CD3992A" w14:textId="6F8E03C0" w:rsidR="005F2CB3" w:rsidRDefault="005F2CB3" w:rsidP="004F76D5">
      <w:pPr>
        <w:spacing w:before="0" w:after="200" w:line="276" w:lineRule="auto"/>
        <w:jc w:val="left"/>
      </w:pPr>
      <w:r>
        <w:br w:type="page"/>
      </w:r>
    </w:p>
    <w:p w14:paraId="018817AD" w14:textId="21E7ED8C" w:rsidR="00474C40" w:rsidRDefault="00CF3D59" w:rsidP="00E71F8E">
      <w:pPr>
        <w:pStyle w:val="Ttulo1"/>
      </w:pPr>
      <w:bookmarkStart w:id="9" w:name="_Toc124836659"/>
      <w:r>
        <w:lastRenderedPageBreak/>
        <w:t>Azelerazioaren</w:t>
      </w:r>
      <w:r w:rsidR="00280773">
        <w:t xml:space="preserve"> </w:t>
      </w:r>
      <w:r w:rsidR="005F2CB3">
        <w:t>azterketa</w:t>
      </w:r>
      <w:bookmarkEnd w:id="9"/>
    </w:p>
    <w:p w14:paraId="03D1E0EC" w14:textId="1CEF7AE8" w:rsidR="008A4F7E" w:rsidRPr="00E40D87" w:rsidRDefault="008D6B14" w:rsidP="005A5564">
      <w:pPr>
        <w:rPr>
          <w:lang w:val="es-ES"/>
        </w:rPr>
      </w:pPr>
      <w:bookmarkStart w:id="10" w:name="_Toc124836660"/>
      <w:r>
        <w:t xml:space="preserve">Gure </w:t>
      </w:r>
      <w:r w:rsidR="005A5564">
        <w:t xml:space="preserve">arduinoa </w:t>
      </w:r>
      <w:r w:rsidR="004B0BD0">
        <w:t xml:space="preserve">programatu eta gero, </w:t>
      </w:r>
      <w:r w:rsidR="00AE704D">
        <w:t xml:space="preserve">azelerazioaren </w:t>
      </w:r>
      <w:r w:rsidR="00FC48A7">
        <w:t>grafikoak pantai</w:t>
      </w:r>
      <w:r w:rsidR="008929C0">
        <w:t xml:space="preserve">aratzea lortu </w:t>
      </w:r>
      <w:r w:rsidR="00887F08">
        <w:t>dugu</w:t>
      </w:r>
      <w:r w:rsidR="008A29A0">
        <w:t xml:space="preserve"> horrela</w:t>
      </w:r>
      <w:r w:rsidR="00F13E1E">
        <w:t xml:space="preserve"> azelerazioa aztertu eta </w:t>
      </w:r>
      <w:r w:rsidR="005A6AC5">
        <w:t>jau</w:t>
      </w:r>
      <w:r w:rsidR="0064002B">
        <w:t>s</w:t>
      </w:r>
      <w:r w:rsidR="005A6AC5">
        <w:t xml:space="preserve">iak </w:t>
      </w:r>
      <w:r w:rsidR="007C4F2A">
        <w:t>grafika</w:t>
      </w:r>
      <w:r w:rsidR="00AE704D">
        <w:t>tuz</w:t>
      </w:r>
      <w:r w:rsidR="00714AA2">
        <w:t>.</w:t>
      </w:r>
      <w:r w:rsidR="006C23C5">
        <w:t xml:space="preserve"> </w:t>
      </w:r>
      <w:r w:rsidR="006C23C5" w:rsidRPr="00E40D87">
        <w:rPr>
          <w:lang w:val="es-ES"/>
        </w:rPr>
        <w:t>Gure grafikoetan, 4 grafiko ezberdi</w:t>
      </w:r>
      <w:r w:rsidR="009965FD" w:rsidRPr="00E40D87">
        <w:rPr>
          <w:lang w:val="es-ES"/>
        </w:rPr>
        <w:t>n</w:t>
      </w:r>
      <w:r w:rsidR="006C23C5" w:rsidRPr="00E40D87">
        <w:rPr>
          <w:lang w:val="es-ES"/>
        </w:rPr>
        <w:t xml:space="preserve"> erakusten dira</w:t>
      </w:r>
      <w:r w:rsidR="009965FD" w:rsidRPr="00E40D87">
        <w:rPr>
          <w:lang w:val="es-ES"/>
        </w:rPr>
        <w:t>. X,Y,Z ardatzetako</w:t>
      </w:r>
      <w:r w:rsidR="009A4A99" w:rsidRPr="00E40D87">
        <w:rPr>
          <w:lang w:val="es-ES"/>
        </w:rPr>
        <w:t xml:space="preserve"> azelerazioa eta</w:t>
      </w:r>
      <w:r w:rsidR="004028FB" w:rsidRPr="00E40D87">
        <w:rPr>
          <w:lang w:val="es-ES"/>
        </w:rPr>
        <w:t xml:space="preserve"> 3 azken hauen modulua</w:t>
      </w:r>
      <w:r w:rsidR="00E22C5A" w:rsidRPr="00E40D87">
        <w:rPr>
          <w:lang w:val="es-ES"/>
        </w:rPr>
        <w:t xml:space="preserve">, horiz </w:t>
      </w:r>
      <w:r w:rsidR="00446CAA" w:rsidRPr="00E40D87">
        <w:rPr>
          <w:lang w:val="es-ES"/>
        </w:rPr>
        <w:t>irudikatzen dela.</w:t>
      </w:r>
      <w:r w:rsidR="00AA4D3F" w:rsidRPr="00E40D87">
        <w:rPr>
          <w:lang w:val="es-ES"/>
        </w:rPr>
        <w:t xml:space="preserve"> Hori da guk kontuan </w:t>
      </w:r>
      <w:r w:rsidR="0043255D" w:rsidRPr="00E40D87">
        <w:rPr>
          <w:lang w:val="es-ES"/>
        </w:rPr>
        <w:t>hartuko</w:t>
      </w:r>
      <w:r w:rsidR="00557640" w:rsidRPr="00E40D87">
        <w:rPr>
          <w:lang w:val="es-ES"/>
        </w:rPr>
        <w:t xml:space="preserve"> duguna jau</w:t>
      </w:r>
      <w:r w:rsidR="0064002B" w:rsidRPr="00E40D87">
        <w:rPr>
          <w:lang w:val="es-ES"/>
        </w:rPr>
        <w:t>s</w:t>
      </w:r>
      <w:r w:rsidR="001A0229" w:rsidRPr="00E40D87">
        <w:rPr>
          <w:lang w:val="es-ES"/>
        </w:rPr>
        <w:t>i</w:t>
      </w:r>
      <w:r w:rsidR="00DC4E46" w:rsidRPr="00E40D87">
        <w:rPr>
          <w:lang w:val="es-ES"/>
        </w:rPr>
        <w:t xml:space="preserve">a egon de </w:t>
      </w:r>
      <w:r w:rsidR="005D215C" w:rsidRPr="00E40D87">
        <w:rPr>
          <w:lang w:val="es-ES"/>
        </w:rPr>
        <w:t>interpretatzeko.</w:t>
      </w:r>
    </w:p>
    <w:p w14:paraId="3F341733" w14:textId="443EB5B0" w:rsidR="00F346F5" w:rsidRDefault="00BA28C2" w:rsidP="00E71F8E">
      <w:pPr>
        <w:pStyle w:val="Ttulo2"/>
      </w:pPr>
      <w:r>
        <w:t>Azelerazio uniformeak</w:t>
      </w:r>
      <w:bookmarkEnd w:id="10"/>
    </w:p>
    <w:p w14:paraId="504D7BDE" w14:textId="77777777" w:rsidR="00E86658" w:rsidRDefault="00E86658" w:rsidP="00F0220C">
      <w:pPr>
        <w:pStyle w:val="Figura"/>
      </w:pPr>
    </w:p>
    <w:p w14:paraId="4CE4E007" w14:textId="77777777" w:rsidR="002229E3" w:rsidRDefault="007617C8" w:rsidP="002229E3">
      <w:pPr>
        <w:pStyle w:val="irudia"/>
        <w:keepNext/>
        <w:framePr w:wrap="notBeside"/>
      </w:pPr>
      <w:r w:rsidRPr="00F0220C">
        <w:rPr>
          <w:noProof/>
        </w:rPr>
        <w:drawing>
          <wp:inline distT="0" distB="0" distL="0" distR="0" wp14:anchorId="2158F6D4" wp14:editId="76D9B0A5">
            <wp:extent cx="5943175" cy="3934377"/>
            <wp:effectExtent l="0" t="0" r="635" b="9525"/>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968" r="50158" b="37375"/>
                    <a:stretch/>
                  </pic:blipFill>
                  <pic:spPr bwMode="auto">
                    <a:xfrm>
                      <a:off x="0" y="0"/>
                      <a:ext cx="6040666" cy="3998916"/>
                    </a:xfrm>
                    <a:prstGeom prst="rect">
                      <a:avLst/>
                    </a:prstGeom>
                    <a:noFill/>
                    <a:ln>
                      <a:noFill/>
                    </a:ln>
                    <a:extLst>
                      <a:ext uri="{53640926-AAD7-44D8-BBD7-CCE9431645EC}">
                        <a14:shadowObscured xmlns:a14="http://schemas.microsoft.com/office/drawing/2010/main"/>
                      </a:ext>
                    </a:extLst>
                  </pic:spPr>
                </pic:pic>
              </a:graphicData>
            </a:graphic>
          </wp:inline>
        </w:drawing>
      </w:r>
    </w:p>
    <w:p w14:paraId="61388610" w14:textId="2C1A8F68" w:rsidR="00A375FD" w:rsidRPr="00E40D87" w:rsidRDefault="00DD5976" w:rsidP="00CF0667">
      <w:pPr>
        <w:pStyle w:val="Descripcin"/>
        <w:rPr>
          <w:lang w:val="es-ES"/>
        </w:rPr>
      </w:pPr>
      <w:r>
        <w:fldChar w:fldCharType="begin"/>
      </w:r>
      <w:r>
        <w:instrText>STYLEREF 1 \s</w:instrText>
      </w:r>
      <w:r>
        <w:fldChar w:fldCharType="separate"/>
      </w:r>
      <w:r w:rsidRPr="00E40D87">
        <w:rPr>
          <w:lang w:val="es-ES"/>
        </w:rPr>
        <w:t>4</w:t>
      </w:r>
      <w:r>
        <w:fldChar w:fldCharType="end"/>
      </w:r>
      <w:r w:rsidRPr="00E40D87">
        <w:rPr>
          <w:lang w:val="es-ES"/>
        </w:rPr>
        <w:t>.</w:t>
      </w:r>
      <w:r>
        <w:fldChar w:fldCharType="begin"/>
      </w:r>
      <w:r>
        <w:instrText>SEQ Irudia \* ARABIC \s 1</w:instrText>
      </w:r>
      <w:r>
        <w:fldChar w:fldCharType="separate"/>
      </w:r>
      <w:r w:rsidRPr="00E40D87">
        <w:rPr>
          <w:lang w:val="es-ES"/>
        </w:rPr>
        <w:t>1</w:t>
      </w:r>
      <w:r>
        <w:fldChar w:fldCharType="end"/>
      </w:r>
      <w:r w:rsidR="002229E3" w:rsidRPr="00E40D87">
        <w:rPr>
          <w:lang w:val="es-ES"/>
        </w:rPr>
        <w:t>. Irudia: Irudi hontan ikus ditzakegu azelerazio uniforme baten grafika</w:t>
      </w:r>
    </w:p>
    <w:p w14:paraId="39241260" w14:textId="68BB7663" w:rsidR="005C1179" w:rsidRDefault="005C1179" w:rsidP="00A375FD">
      <w:r w:rsidRPr="00E40D87">
        <w:rPr>
          <w:lang w:val="es-ES"/>
        </w:rPr>
        <w:t>Hau irudikatzeko,</w:t>
      </w:r>
      <w:r w:rsidR="00D914F6" w:rsidRPr="00E40D87">
        <w:rPr>
          <w:lang w:val="es-ES"/>
        </w:rPr>
        <w:t xml:space="preserve"> talde</w:t>
      </w:r>
      <w:r w:rsidR="00927D28" w:rsidRPr="00E40D87">
        <w:rPr>
          <w:lang w:val="es-ES"/>
        </w:rPr>
        <w:t>kid</w:t>
      </w:r>
      <w:r w:rsidR="006D78D6" w:rsidRPr="00E40D87">
        <w:rPr>
          <w:lang w:val="es-ES"/>
        </w:rPr>
        <w:t>e</w:t>
      </w:r>
      <w:r w:rsidR="001B442F" w:rsidRPr="00E40D87">
        <w:rPr>
          <w:lang w:val="es-ES"/>
        </w:rPr>
        <w:t xml:space="preserve"> bat aurre</w:t>
      </w:r>
      <w:r w:rsidR="00E9723C" w:rsidRPr="00E40D87">
        <w:rPr>
          <w:lang w:val="es-ES"/>
        </w:rPr>
        <w:t>ra</w:t>
      </w:r>
      <w:r w:rsidR="004171C3" w:rsidRPr="00E40D87">
        <w:rPr>
          <w:lang w:val="es-ES"/>
        </w:rPr>
        <w:t xml:space="preserve"> zuzen ibil</w:t>
      </w:r>
      <w:r w:rsidR="002175A4" w:rsidRPr="00E40D87">
        <w:rPr>
          <w:lang w:val="es-ES"/>
        </w:rPr>
        <w:t xml:space="preserve">tzen jarri dugu. </w:t>
      </w:r>
      <w:r w:rsidR="002175A4">
        <w:t>Ikusi dezkegu bez</w:t>
      </w:r>
      <w:r w:rsidR="002A4A6E">
        <w:t>ala</w:t>
      </w:r>
      <w:r w:rsidR="00E86658">
        <w:t xml:space="preserve"> X ardatzean bakarrik </w:t>
      </w:r>
      <w:r w:rsidR="006A1DEE">
        <w:t xml:space="preserve"> </w:t>
      </w:r>
      <w:r w:rsidR="005D7D35">
        <w:t>dag</w:t>
      </w:r>
      <w:r w:rsidR="00F478D6">
        <w:t>o</w:t>
      </w:r>
      <w:r w:rsidR="005D7D35">
        <w:t xml:space="preserve"> azelerazio estimagarri</w:t>
      </w:r>
      <w:r w:rsidR="00F478D6">
        <w:t>a.</w:t>
      </w:r>
    </w:p>
    <w:p w14:paraId="203A319C" w14:textId="35702AFE" w:rsidR="00E63EC3" w:rsidRPr="001009F0" w:rsidRDefault="00E63EC3" w:rsidP="00A375FD"/>
    <w:p w14:paraId="3F033F46" w14:textId="24B23036" w:rsidR="0029639B" w:rsidRDefault="0029639B" w:rsidP="00E71F8E">
      <w:pPr>
        <w:pStyle w:val="Ttulo2"/>
      </w:pPr>
      <w:bookmarkStart w:id="11" w:name="_Toc124836661"/>
      <w:r>
        <w:lastRenderedPageBreak/>
        <w:t>Bat bateko azelerazioak</w:t>
      </w:r>
      <w:bookmarkEnd w:id="11"/>
    </w:p>
    <w:p w14:paraId="099145FF" w14:textId="77777777" w:rsidR="002229E3" w:rsidRDefault="009D00F5" w:rsidP="002229E3">
      <w:pPr>
        <w:pStyle w:val="irudia"/>
        <w:keepNext/>
        <w:framePr w:wrap="notBeside"/>
      </w:pPr>
      <w:r>
        <w:rPr>
          <w:noProof/>
        </w:rPr>
        <w:drawing>
          <wp:inline distT="0" distB="0" distL="0" distR="0" wp14:anchorId="595D7A84" wp14:editId="14FAEA0D">
            <wp:extent cx="5893904" cy="43891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332" t="2658" r="45664" b="25849"/>
                    <a:stretch/>
                  </pic:blipFill>
                  <pic:spPr bwMode="auto">
                    <a:xfrm>
                      <a:off x="0" y="0"/>
                      <a:ext cx="5915143" cy="4405007"/>
                    </a:xfrm>
                    <a:prstGeom prst="rect">
                      <a:avLst/>
                    </a:prstGeom>
                    <a:noFill/>
                    <a:ln>
                      <a:noFill/>
                    </a:ln>
                    <a:extLst>
                      <a:ext uri="{53640926-AAD7-44D8-BBD7-CCE9431645EC}">
                        <a14:shadowObscured xmlns:a14="http://schemas.microsoft.com/office/drawing/2010/main"/>
                      </a:ext>
                    </a:extLst>
                  </pic:spPr>
                </pic:pic>
              </a:graphicData>
            </a:graphic>
          </wp:inline>
        </w:drawing>
      </w:r>
    </w:p>
    <w:p w14:paraId="20CFA0D8" w14:textId="49C7AFDC" w:rsidR="00F478D6" w:rsidRPr="00E40D87" w:rsidRDefault="00DD5976" w:rsidP="00CF0667">
      <w:pPr>
        <w:pStyle w:val="Descripcin"/>
        <w:rPr>
          <w:lang w:val="es-ES"/>
        </w:rPr>
      </w:pPr>
      <w:r>
        <w:fldChar w:fldCharType="begin"/>
      </w:r>
      <w:r>
        <w:instrText>STYLEREF 1 \s</w:instrText>
      </w:r>
      <w:r>
        <w:fldChar w:fldCharType="separate"/>
      </w:r>
      <w:r w:rsidRPr="00E40D87">
        <w:rPr>
          <w:lang w:val="es-ES"/>
        </w:rPr>
        <w:t>4</w:t>
      </w:r>
      <w:r>
        <w:fldChar w:fldCharType="end"/>
      </w:r>
      <w:r w:rsidRPr="00E40D87">
        <w:rPr>
          <w:lang w:val="es-ES"/>
        </w:rPr>
        <w:t>.</w:t>
      </w:r>
      <w:r>
        <w:fldChar w:fldCharType="begin"/>
      </w:r>
      <w:r>
        <w:instrText>SEQ Irudia \* ARABIC \s 1</w:instrText>
      </w:r>
      <w:r>
        <w:fldChar w:fldCharType="separate"/>
      </w:r>
      <w:r w:rsidRPr="00E40D87">
        <w:rPr>
          <w:lang w:val="es-ES"/>
        </w:rPr>
        <w:t>2</w:t>
      </w:r>
      <w:r>
        <w:fldChar w:fldCharType="end"/>
      </w:r>
      <w:r w:rsidR="002229E3" w:rsidRPr="00E40D87">
        <w:rPr>
          <w:lang w:val="es-ES"/>
        </w:rPr>
        <w:t>. Irudia: Erorketa egon deneko grafika</w:t>
      </w:r>
    </w:p>
    <w:p w14:paraId="097D1C6E" w14:textId="38DFF8A1" w:rsidR="00112CEF" w:rsidRDefault="00D32696" w:rsidP="00112CEF">
      <w:pPr>
        <w:rPr>
          <w:lang w:val="es-ES"/>
        </w:rPr>
      </w:pPr>
      <w:r w:rsidRPr="00DD2263">
        <w:rPr>
          <w:lang w:val="es-ES"/>
        </w:rPr>
        <w:t>X,Y,Z eta moduluaren grafikoak</w:t>
      </w:r>
      <w:r w:rsidR="003407DC" w:rsidRPr="00DD2263">
        <w:rPr>
          <w:lang w:val="es-ES"/>
        </w:rPr>
        <w:t>aldaketa iz</w:t>
      </w:r>
      <w:r w:rsidR="00C57815" w:rsidRPr="00DD2263">
        <w:rPr>
          <w:lang w:val="es-ES"/>
        </w:rPr>
        <w:t>ugarria</w:t>
      </w:r>
      <w:r w:rsidR="00E16BC4" w:rsidRPr="00DD2263">
        <w:rPr>
          <w:lang w:val="es-ES"/>
        </w:rPr>
        <w:t xml:space="preserve"> eduki dute </w:t>
      </w:r>
      <w:r w:rsidR="009D7D2C" w:rsidRPr="00DD2263">
        <w:rPr>
          <w:lang w:val="es-ES"/>
        </w:rPr>
        <w:t>lehengo grafikoarekin alderatuz</w:t>
      </w:r>
      <w:r w:rsidR="00FA44D0" w:rsidRPr="00DD2263">
        <w:rPr>
          <w:lang w:val="es-ES"/>
        </w:rPr>
        <w:t xml:space="preserve">. Gure </w:t>
      </w:r>
      <w:r w:rsidR="00595B22" w:rsidRPr="00DD2263">
        <w:rPr>
          <w:lang w:val="es-ES"/>
        </w:rPr>
        <w:t xml:space="preserve">programak modulua aztertuko du eta </w:t>
      </w:r>
      <w:r w:rsidR="00A1424E" w:rsidRPr="00DD2263">
        <w:rPr>
          <w:lang w:val="es-ES"/>
        </w:rPr>
        <w:t>horrelako aldaketa bat egonezkero</w:t>
      </w:r>
      <w:r w:rsidR="003616F0" w:rsidRPr="00DD2263">
        <w:rPr>
          <w:lang w:val="es-ES"/>
        </w:rPr>
        <w:t xml:space="preserve"> erorketa egon dela </w:t>
      </w:r>
      <w:r w:rsidR="00031377">
        <w:rPr>
          <w:lang w:val="es-ES"/>
        </w:rPr>
        <w:t>ulertu du</w:t>
      </w:r>
      <w:r w:rsidR="00EB61FD">
        <w:rPr>
          <w:lang w:val="es-ES"/>
        </w:rPr>
        <w:t>.</w:t>
      </w:r>
      <w:r w:rsidR="0004292B">
        <w:rPr>
          <w:lang w:val="es-ES"/>
        </w:rPr>
        <w:t xml:space="preserve"> Eta bukatzeko </w:t>
      </w:r>
      <w:r w:rsidR="00492DB2">
        <w:rPr>
          <w:lang w:val="es-ES"/>
        </w:rPr>
        <w:t xml:space="preserve">erorketa egon dela </w:t>
      </w:r>
      <w:r w:rsidR="00052441">
        <w:rPr>
          <w:lang w:val="es-ES"/>
        </w:rPr>
        <w:t>baieztatzeko</w:t>
      </w:r>
      <w:r w:rsidR="00CF4D20">
        <w:rPr>
          <w:lang w:val="es-ES"/>
        </w:rPr>
        <w:t xml:space="preserve"> </w:t>
      </w:r>
      <w:r w:rsidR="00D44A63">
        <w:rPr>
          <w:lang w:val="es-ES"/>
        </w:rPr>
        <w:t>tontorr</w:t>
      </w:r>
      <w:r w:rsidR="00513BCD">
        <w:rPr>
          <w:lang w:val="es-ES"/>
        </w:rPr>
        <w:t xml:space="preserve">a ikutu </w:t>
      </w:r>
      <w:r w:rsidR="00DE7314">
        <w:rPr>
          <w:lang w:val="es-ES"/>
        </w:rPr>
        <w:t>ondoreneko azelerazio aztertuko dugu</w:t>
      </w:r>
      <w:r w:rsidR="00535C7D">
        <w:rPr>
          <w:lang w:val="es-ES"/>
        </w:rPr>
        <w:t>.</w:t>
      </w:r>
      <w:r w:rsidR="00744C80">
        <w:rPr>
          <w:lang w:val="es-ES"/>
        </w:rPr>
        <w:t xml:space="preserve"> Ondorengo grafikoan ikusten den bez</w:t>
      </w:r>
      <w:r w:rsidR="00643999">
        <w:rPr>
          <w:lang w:val="es-ES"/>
        </w:rPr>
        <w:t>ala</w:t>
      </w:r>
      <w:r w:rsidR="00E74906">
        <w:rPr>
          <w:lang w:val="es-ES"/>
        </w:rPr>
        <w:t xml:space="preserve"> azelerazioa grabitatearen </w:t>
      </w:r>
      <w:r w:rsidR="007464D8">
        <w:rPr>
          <w:lang w:val="es-ES"/>
        </w:rPr>
        <w:t xml:space="preserve">balioaren inguruan dago </w:t>
      </w:r>
      <w:r w:rsidR="00F92C60">
        <w:rPr>
          <w:lang w:val="es-ES"/>
        </w:rPr>
        <w:t>lurrean gelditu delako.</w:t>
      </w:r>
    </w:p>
    <w:p w14:paraId="7B4D4A2F" w14:textId="77777777" w:rsidR="00535C7D" w:rsidRPr="003D0C73" w:rsidRDefault="00535C7D" w:rsidP="00112CEF">
      <w:pPr>
        <w:rPr>
          <w:lang w:val="es-ES"/>
        </w:rPr>
      </w:pPr>
    </w:p>
    <w:p w14:paraId="4CDA7F64" w14:textId="77777777" w:rsidR="002229E3" w:rsidRDefault="00535C7D" w:rsidP="002229E3">
      <w:pPr>
        <w:pStyle w:val="irudia"/>
        <w:keepNext/>
        <w:framePr w:wrap="notBeside"/>
      </w:pPr>
      <w:r>
        <w:rPr>
          <w:noProof/>
        </w:rPr>
        <w:lastRenderedPageBreak/>
        <w:drawing>
          <wp:inline distT="0" distB="0" distL="0" distR="0" wp14:anchorId="3406E4C9" wp14:editId="76FC209B">
            <wp:extent cx="5675243" cy="3636869"/>
            <wp:effectExtent l="0" t="0" r="1905" b="1905"/>
            <wp:docPr id="31" name="Imagen 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ptura de pantalla de computadora&#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l="30126" t="15983" r="18436" b="25419"/>
                    <a:stretch/>
                  </pic:blipFill>
                  <pic:spPr bwMode="auto">
                    <a:xfrm>
                      <a:off x="0" y="0"/>
                      <a:ext cx="5697289" cy="3650997"/>
                    </a:xfrm>
                    <a:prstGeom prst="rect">
                      <a:avLst/>
                    </a:prstGeom>
                    <a:noFill/>
                    <a:ln>
                      <a:noFill/>
                    </a:ln>
                    <a:extLst>
                      <a:ext uri="{53640926-AAD7-44D8-BBD7-CCE9431645EC}">
                        <a14:shadowObscured xmlns:a14="http://schemas.microsoft.com/office/drawing/2010/main"/>
                      </a:ext>
                    </a:extLst>
                  </pic:spPr>
                </pic:pic>
              </a:graphicData>
            </a:graphic>
          </wp:inline>
        </w:drawing>
      </w:r>
    </w:p>
    <w:p w14:paraId="265F0282" w14:textId="77B4903B" w:rsidR="00535C7D" w:rsidRDefault="00DD5976" w:rsidP="00CF0667">
      <w:pPr>
        <w:pStyle w:val="Descripcin"/>
        <w:rPr>
          <w:lang w:val="es-ES"/>
        </w:rPr>
      </w:pPr>
      <w:r>
        <w:rPr>
          <w:lang w:val="es-ES"/>
        </w:rPr>
        <w:fldChar w:fldCharType="begin"/>
      </w:r>
      <w:r>
        <w:rPr>
          <w:lang w:val="es-ES"/>
        </w:rPr>
        <w:instrText xml:space="preserve"> STYLEREF 1 \s </w:instrText>
      </w:r>
      <w:r>
        <w:rPr>
          <w:lang w:val="es-ES"/>
        </w:rPr>
        <w:fldChar w:fldCharType="separate"/>
      </w:r>
      <w:r>
        <w:rPr>
          <w:noProof/>
          <w:lang w:val="es-ES"/>
        </w:rPr>
        <w:t>4</w:t>
      </w:r>
      <w:r>
        <w:rPr>
          <w:lang w:val="es-ES"/>
        </w:rPr>
        <w:fldChar w:fldCharType="end"/>
      </w:r>
      <w:r>
        <w:rPr>
          <w:lang w:val="es-ES"/>
        </w:rPr>
        <w:t>.</w:t>
      </w:r>
      <w:r>
        <w:rPr>
          <w:lang w:val="es-ES"/>
        </w:rPr>
        <w:fldChar w:fldCharType="begin"/>
      </w:r>
      <w:r>
        <w:rPr>
          <w:lang w:val="es-ES"/>
        </w:rPr>
        <w:instrText xml:space="preserve"> SEQ Irudia \* ARABIC \s 1 </w:instrText>
      </w:r>
      <w:r>
        <w:rPr>
          <w:lang w:val="es-ES"/>
        </w:rPr>
        <w:fldChar w:fldCharType="separate"/>
      </w:r>
      <w:r>
        <w:rPr>
          <w:noProof/>
          <w:lang w:val="es-ES"/>
        </w:rPr>
        <w:t>3</w:t>
      </w:r>
      <w:r>
        <w:rPr>
          <w:lang w:val="es-ES"/>
        </w:rPr>
        <w:fldChar w:fldCharType="end"/>
      </w:r>
      <w:r w:rsidR="002229E3" w:rsidRPr="00E40D87">
        <w:rPr>
          <w:lang w:val="es-ES"/>
        </w:rPr>
        <w:t>. Irudia: Erorketa egon da eta eta lurreal geratu da</w:t>
      </w:r>
    </w:p>
    <w:p w14:paraId="7D49FE6C" w14:textId="77777777" w:rsidR="0029639B" w:rsidRDefault="0029639B" w:rsidP="00233358">
      <w:pPr>
        <w:pStyle w:val="Ttulo2"/>
      </w:pPr>
      <w:bookmarkStart w:id="12" w:name="_Toc124836662"/>
      <w:r>
        <w:t>Azelerazioen limiteen azterketa</w:t>
      </w:r>
      <w:bookmarkEnd w:id="12"/>
    </w:p>
    <w:p w14:paraId="5B1D58FC" w14:textId="095B8215" w:rsidR="00E71F8E" w:rsidRDefault="000B3B07" w:rsidP="00EE7889">
      <w:r>
        <w:t>Aurreko grafikoeak aztertuz,</w:t>
      </w:r>
      <w:r w:rsidR="003A19F2">
        <w:t xml:space="preserve"> erorketa egon dela ondorioztatu</w:t>
      </w:r>
      <w:r w:rsidR="0007314A">
        <w:t>ko</w:t>
      </w:r>
      <w:r w:rsidR="003A19F2">
        <w:t xml:space="preserve"> dugu 3 ardatzen</w:t>
      </w:r>
      <w:r w:rsidR="00034A86">
        <w:t xml:space="preserve"> </w:t>
      </w:r>
      <w:r w:rsidR="007D7C8E">
        <w:t>azelerazioaren</w:t>
      </w:r>
      <w:r w:rsidR="00134B2F">
        <w:t xml:space="preserve"> modulua</w:t>
      </w:r>
      <w:r w:rsidR="004E4D03">
        <w:t xml:space="preserve"> 20</w:t>
      </w:r>
      <w:r w:rsidR="007D565F">
        <w:t>tik pasatzen denean.</w:t>
      </w:r>
      <w:r w:rsidR="00CA3AE9">
        <w:t xml:space="preserve"> Horregatik programan grafika hauetan </w:t>
      </w:r>
      <w:r w:rsidR="005B5370">
        <w:t>oinarritutako</w:t>
      </w:r>
      <w:r w:rsidR="00954CB7">
        <w:t xml:space="preserve"> baldintzak ipini ditugu</w:t>
      </w:r>
      <w:r w:rsidR="00E71F8E">
        <w:br w:type="page"/>
      </w:r>
    </w:p>
    <w:p w14:paraId="61EF9937" w14:textId="305A9009" w:rsidR="00E71F8E" w:rsidRDefault="00E71F8E" w:rsidP="00E71F8E">
      <w:pPr>
        <w:pStyle w:val="Ttulo1"/>
      </w:pPr>
      <w:bookmarkStart w:id="13" w:name="_Toc124836663"/>
      <w:r>
        <w:lastRenderedPageBreak/>
        <w:t>Arduino</w:t>
      </w:r>
      <w:r w:rsidR="00134369">
        <w:t xml:space="preserve"> eta apk-ren</w:t>
      </w:r>
      <w:r>
        <w:t xml:space="preserve"> programazioa</w:t>
      </w:r>
      <w:bookmarkEnd w:id="13"/>
      <w:r w:rsidR="00942689">
        <w:t xml:space="preserve"> </w:t>
      </w:r>
    </w:p>
    <w:p w14:paraId="03B2E985" w14:textId="73D61A77" w:rsidR="008E11E3" w:rsidRDefault="008E11E3" w:rsidP="008E11E3">
      <w:pPr>
        <w:pStyle w:val="Ttulo2"/>
      </w:pPr>
      <w:r>
        <w:t>Arduino</w:t>
      </w:r>
      <w:r w:rsidR="00CC5D10">
        <w:t>-ren programazioa</w:t>
      </w:r>
    </w:p>
    <w:p w14:paraId="25ABB231" w14:textId="40401EEC" w:rsidR="00CC5D10" w:rsidRPr="00CC5D10" w:rsidRDefault="008007B0" w:rsidP="00FE1A84">
      <w:pPr>
        <w:pStyle w:val="Ttulo3"/>
      </w:pPr>
      <w:r>
        <w:t>Bluetooth moduloa</w:t>
      </w:r>
      <w:r w:rsidR="00EE0156">
        <w:t xml:space="preserve"> HC-05</w:t>
      </w:r>
    </w:p>
    <w:p w14:paraId="29661CC7" w14:textId="3BDEAF9F" w:rsidR="00EE0156" w:rsidRPr="00083DBF" w:rsidRDefault="00D01BAE" w:rsidP="00EE0156">
      <w:pPr>
        <w:rPr>
          <w:lang w:val="eu-ES"/>
        </w:rPr>
      </w:pPr>
      <w:r w:rsidRPr="00083DBF">
        <w:rPr>
          <w:lang w:val="eu-ES"/>
        </w:rPr>
        <w:t xml:space="preserve">Lehenengo </w:t>
      </w:r>
      <w:r w:rsidR="000E374B" w:rsidRPr="00083DBF">
        <w:rPr>
          <w:lang w:val="eu-ES"/>
        </w:rPr>
        <w:t>modulu</w:t>
      </w:r>
      <w:r w:rsidRPr="00083DBF">
        <w:rPr>
          <w:lang w:val="eu-ES"/>
        </w:rPr>
        <w:t xml:space="preserve"> hau konfiguratu </w:t>
      </w:r>
      <w:r w:rsidR="00A60699" w:rsidRPr="00083DBF">
        <w:rPr>
          <w:lang w:val="eu-ES"/>
        </w:rPr>
        <w:t>genuen</w:t>
      </w:r>
      <w:r w:rsidR="00FB5127" w:rsidRPr="00083DBF">
        <w:rPr>
          <w:lang w:val="eu-ES"/>
        </w:rPr>
        <w:t>. Horretarako kodigo h</w:t>
      </w:r>
      <w:r w:rsidR="00660A04" w:rsidRPr="00083DBF">
        <w:rPr>
          <w:lang w:val="eu-ES"/>
        </w:rPr>
        <w:t xml:space="preserve">au kargatu genuen arduinora, eta komando at-en bidez, konfiguratu genuen. Gure kasuan bakarrik izena aldatu genion, eta </w:t>
      </w:r>
      <w:r w:rsidR="00A12A0B" w:rsidRPr="00083DBF">
        <w:rPr>
          <w:lang w:val="eu-ES"/>
        </w:rPr>
        <w:t xml:space="preserve">bere funtzionamendu modua </w:t>
      </w:r>
      <w:r w:rsidR="00DA09B4" w:rsidRPr="00083DBF">
        <w:rPr>
          <w:lang w:val="eu-ES"/>
        </w:rPr>
        <w:t xml:space="preserve">konfiguratu genuen. </w:t>
      </w:r>
      <w:r w:rsidR="00083DBF" w:rsidRPr="00083DBF">
        <w:rPr>
          <w:lang w:val="eu-ES"/>
        </w:rPr>
        <w:t xml:space="preserve">“Esclavo” funtzionamenduan jarri genuen, hau esan nahi du </w:t>
      </w:r>
      <w:r w:rsidR="000E374B" w:rsidRPr="00083DBF">
        <w:rPr>
          <w:lang w:val="eu-ES"/>
        </w:rPr>
        <w:t>beste</w:t>
      </w:r>
      <w:r w:rsidR="00083DBF" w:rsidRPr="00083DBF">
        <w:rPr>
          <w:lang w:val="eu-ES"/>
        </w:rPr>
        <w:t xml:space="preserve"> dispositibo batek konektatuko dela gure </w:t>
      </w:r>
      <w:r w:rsidR="000E374B" w:rsidRPr="00083DBF">
        <w:rPr>
          <w:lang w:val="eu-ES"/>
        </w:rPr>
        <w:t>modulura</w:t>
      </w:r>
      <w:r w:rsidR="00083DBF" w:rsidRPr="00083DBF">
        <w:rPr>
          <w:lang w:val="eu-ES"/>
        </w:rPr>
        <w:t>.</w:t>
      </w:r>
    </w:p>
    <w:p w14:paraId="5B55ABDF" w14:textId="77777777" w:rsidR="00CF0667" w:rsidRDefault="00DD2263" w:rsidP="00943F59">
      <w:pPr>
        <w:pStyle w:val="irudia"/>
        <w:framePr w:wrap="notBeside"/>
      </w:pPr>
      <w:r>
        <w:rPr>
          <w:noProof/>
        </w:rPr>
        <w:drawing>
          <wp:inline distT="0" distB="0" distL="0" distR="0" wp14:anchorId="25CFAEBC" wp14:editId="6C354C9C">
            <wp:extent cx="5971540" cy="2585085"/>
            <wp:effectExtent l="0" t="0" r="0" b="571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42">
                      <a:extLst>
                        <a:ext uri="{28A0092B-C50C-407E-A947-70E740481C1C}">
                          <a14:useLocalDpi xmlns:a14="http://schemas.microsoft.com/office/drawing/2010/main" val="0"/>
                        </a:ext>
                      </a:extLst>
                    </a:blip>
                    <a:stretch>
                      <a:fillRect/>
                    </a:stretch>
                  </pic:blipFill>
                  <pic:spPr>
                    <a:xfrm>
                      <a:off x="0" y="0"/>
                      <a:ext cx="5971540" cy="2585085"/>
                    </a:xfrm>
                    <a:prstGeom prst="rect">
                      <a:avLst/>
                    </a:prstGeom>
                  </pic:spPr>
                </pic:pic>
              </a:graphicData>
            </a:graphic>
          </wp:inline>
        </w:drawing>
      </w:r>
    </w:p>
    <w:p w14:paraId="00AF80C7" w14:textId="31A6B37B" w:rsidR="00CF0667" w:rsidRPr="006A60B4" w:rsidRDefault="00DD5976" w:rsidP="00CF0667">
      <w:pPr>
        <w:pStyle w:val="Descripcin"/>
        <w:rPr>
          <w:lang w:val="es-ES"/>
        </w:rPr>
      </w:pPr>
      <w:r>
        <w:fldChar w:fldCharType="begin"/>
      </w:r>
      <w:r w:rsidRPr="006A60B4">
        <w:rPr>
          <w:lang w:val="es-ES"/>
        </w:rPr>
        <w:instrText>STYLEREF 1 \s</w:instrText>
      </w:r>
      <w:r>
        <w:fldChar w:fldCharType="separate"/>
      </w:r>
      <w:r w:rsidRPr="006A60B4">
        <w:rPr>
          <w:noProof/>
          <w:lang w:val="es-ES"/>
        </w:rPr>
        <w:t>5</w:t>
      </w:r>
      <w:r>
        <w:fldChar w:fldCharType="end"/>
      </w:r>
      <w:r w:rsidRPr="006A60B4">
        <w:rPr>
          <w:lang w:val="es-ES"/>
        </w:rPr>
        <w:t>.</w:t>
      </w:r>
      <w:r>
        <w:fldChar w:fldCharType="begin"/>
      </w:r>
      <w:r w:rsidRPr="006A60B4">
        <w:rPr>
          <w:lang w:val="es-ES"/>
        </w:rPr>
        <w:instrText>SEQ Irudia \* ARABIC \s 1</w:instrText>
      </w:r>
      <w:r>
        <w:fldChar w:fldCharType="separate"/>
      </w:r>
      <w:r w:rsidRPr="006A60B4">
        <w:rPr>
          <w:noProof/>
          <w:lang w:val="es-ES"/>
        </w:rPr>
        <w:t>1</w:t>
      </w:r>
      <w:r>
        <w:fldChar w:fldCharType="end"/>
      </w:r>
      <w:r w:rsidR="00CF0667" w:rsidRPr="006A60B4">
        <w:rPr>
          <w:lang w:val="es-ES"/>
        </w:rPr>
        <w:t>. Irudia: HC-05 konfigurazio kodea</w:t>
      </w:r>
    </w:p>
    <w:p w14:paraId="0A48D4B6" w14:textId="1222C7BF" w:rsidR="003D0C73" w:rsidRDefault="00677560" w:rsidP="00D80F76">
      <w:pPr>
        <w:spacing w:before="0" w:after="200" w:line="276" w:lineRule="auto"/>
        <w:jc w:val="left"/>
        <w:rPr>
          <w:lang w:val="es-ES"/>
        </w:rPr>
      </w:pPr>
      <w:r>
        <w:rPr>
          <w:lang w:val="es-ES"/>
        </w:rPr>
        <w:tab/>
      </w:r>
    </w:p>
    <w:p w14:paraId="50895054" w14:textId="568B0F42" w:rsidR="00D80F76" w:rsidRPr="00C92452" w:rsidRDefault="003D0C73" w:rsidP="00D80F76">
      <w:pPr>
        <w:spacing w:before="0" w:after="200" w:line="276" w:lineRule="auto"/>
        <w:jc w:val="left"/>
        <w:rPr>
          <w:lang w:val="eu-ES"/>
        </w:rPr>
      </w:pPr>
      <w:r w:rsidRPr="00C92452">
        <w:rPr>
          <w:lang w:val="eu-ES"/>
        </w:rPr>
        <w:t xml:space="preserve">Kodigo hau kargatu eta gero, </w:t>
      </w:r>
      <w:r w:rsidR="0011783D" w:rsidRPr="00C92452">
        <w:rPr>
          <w:lang w:val="eu-ES"/>
        </w:rPr>
        <w:t xml:space="preserve">5V kablea kendu behar da, eta </w:t>
      </w:r>
      <w:r w:rsidR="00C92452" w:rsidRPr="00C92452">
        <w:rPr>
          <w:lang w:val="eu-ES"/>
        </w:rPr>
        <w:t>moduluaren</w:t>
      </w:r>
      <w:r w:rsidR="0011783D" w:rsidRPr="00C92452">
        <w:rPr>
          <w:lang w:val="eu-ES"/>
        </w:rPr>
        <w:t xml:space="preserve"> </w:t>
      </w:r>
      <w:r w:rsidR="00C92452" w:rsidRPr="00C92452">
        <w:rPr>
          <w:lang w:val="eu-ES"/>
        </w:rPr>
        <w:t>pultsadorea</w:t>
      </w:r>
      <w:r w:rsidR="0081113B" w:rsidRPr="00C92452">
        <w:rPr>
          <w:lang w:val="eu-ES"/>
        </w:rPr>
        <w:t xml:space="preserve"> </w:t>
      </w:r>
      <w:r w:rsidR="005D37FA" w:rsidRPr="00C92452">
        <w:rPr>
          <w:lang w:val="eu-ES"/>
        </w:rPr>
        <w:t>sakatu behar da, eta led-a motelago parpadeatzen duenean, konfigurazio</w:t>
      </w:r>
      <w:r w:rsidR="009727B6" w:rsidRPr="00C92452">
        <w:rPr>
          <w:lang w:val="eu-ES"/>
        </w:rPr>
        <w:t xml:space="preserve"> moduan sartu da modulua. </w:t>
      </w:r>
      <w:r w:rsidR="006A076F" w:rsidRPr="00C92452">
        <w:rPr>
          <w:lang w:val="eu-ES"/>
        </w:rPr>
        <w:t>Gure kasuan bakarr</w:t>
      </w:r>
      <w:r w:rsidR="004C2D75" w:rsidRPr="00C92452">
        <w:rPr>
          <w:lang w:val="eu-ES"/>
        </w:rPr>
        <w:t>i</w:t>
      </w:r>
      <w:r w:rsidR="00CA7B39" w:rsidRPr="00C92452">
        <w:rPr>
          <w:lang w:val="eu-ES"/>
        </w:rPr>
        <w:t>k</w:t>
      </w:r>
      <w:r w:rsidR="00521086" w:rsidRPr="00C92452">
        <w:rPr>
          <w:lang w:val="eu-ES"/>
        </w:rPr>
        <w:t xml:space="preserve"> bi komando at erabili</w:t>
      </w:r>
      <w:r w:rsidR="001E20F2" w:rsidRPr="00C92452">
        <w:rPr>
          <w:lang w:val="eu-ES"/>
        </w:rPr>
        <w:t xml:space="preserve"> genituen</w:t>
      </w:r>
      <w:r w:rsidR="00002102" w:rsidRPr="00C92452">
        <w:rPr>
          <w:lang w:val="eu-ES"/>
        </w:rPr>
        <w:t>. Hauek dira komandoak: “AT+NAME=</w:t>
      </w:r>
      <w:r w:rsidR="00081CF4" w:rsidRPr="00C92452">
        <w:rPr>
          <w:lang w:val="eu-ES"/>
        </w:rPr>
        <w:t xml:space="preserve"> ‘Nahi duzun izena’ </w:t>
      </w:r>
      <w:r w:rsidR="00002102" w:rsidRPr="00C92452">
        <w:rPr>
          <w:lang w:val="eu-ES"/>
        </w:rPr>
        <w:t>”</w:t>
      </w:r>
      <w:r w:rsidR="00081CF4" w:rsidRPr="00C92452">
        <w:rPr>
          <w:lang w:val="eu-ES"/>
        </w:rPr>
        <w:t xml:space="preserve">, eta </w:t>
      </w:r>
      <w:r w:rsidR="00F53C41" w:rsidRPr="00C92452">
        <w:rPr>
          <w:lang w:val="eu-ES"/>
        </w:rPr>
        <w:t>“AT+ROLE</w:t>
      </w:r>
      <w:r w:rsidR="004576AC" w:rsidRPr="00C92452">
        <w:rPr>
          <w:lang w:val="eu-ES"/>
        </w:rPr>
        <w:t>=0</w:t>
      </w:r>
      <w:r w:rsidR="00F53C41" w:rsidRPr="00C92452">
        <w:rPr>
          <w:lang w:val="eu-ES"/>
        </w:rPr>
        <w:t>”</w:t>
      </w:r>
      <w:r w:rsidR="00521086" w:rsidRPr="00C92452">
        <w:rPr>
          <w:lang w:val="eu-ES"/>
        </w:rPr>
        <w:t xml:space="preserve"> </w:t>
      </w:r>
      <w:r w:rsidR="009D419E" w:rsidRPr="00C92452">
        <w:rPr>
          <w:lang w:val="eu-ES"/>
        </w:rPr>
        <w:t>.</w:t>
      </w:r>
      <w:r w:rsidR="006B7B2F" w:rsidRPr="00C92452">
        <w:rPr>
          <w:lang w:val="eu-ES"/>
        </w:rPr>
        <w:t xml:space="preserve"> </w:t>
      </w:r>
      <w:r w:rsidR="00C92452" w:rsidRPr="00C92452">
        <w:rPr>
          <w:lang w:val="eu-ES"/>
        </w:rPr>
        <w:t>Modulu</w:t>
      </w:r>
      <w:r w:rsidR="006B7B2F" w:rsidRPr="00C92452">
        <w:rPr>
          <w:lang w:val="eu-ES"/>
        </w:rPr>
        <w:t xml:space="preserve"> honek</w:t>
      </w:r>
      <w:r w:rsidR="005C35D1" w:rsidRPr="00C92452">
        <w:rPr>
          <w:lang w:val="eu-ES"/>
        </w:rPr>
        <w:t xml:space="preserve"> </w:t>
      </w:r>
      <w:r w:rsidR="00C92452" w:rsidRPr="00C92452">
        <w:rPr>
          <w:lang w:val="eu-ES"/>
        </w:rPr>
        <w:t>serial portutik</w:t>
      </w:r>
      <w:r w:rsidR="005C35D1" w:rsidRPr="00C92452">
        <w:rPr>
          <w:lang w:val="eu-ES"/>
        </w:rPr>
        <w:t xml:space="preserve"> funtzionatzen du.</w:t>
      </w:r>
    </w:p>
    <w:p w14:paraId="5DB69075" w14:textId="77777777" w:rsidR="00A30D97" w:rsidRDefault="00A30D97" w:rsidP="00D80F76">
      <w:pPr>
        <w:spacing w:before="0" w:after="200" w:line="276" w:lineRule="auto"/>
        <w:jc w:val="left"/>
        <w:rPr>
          <w:lang w:val="eu-ES"/>
        </w:rPr>
      </w:pPr>
    </w:p>
    <w:p w14:paraId="7365038E" w14:textId="77777777" w:rsidR="00A30D97" w:rsidRPr="00C92452" w:rsidRDefault="00A30D97" w:rsidP="00D80F76">
      <w:pPr>
        <w:spacing w:before="0" w:after="200" w:line="276" w:lineRule="auto"/>
        <w:jc w:val="left"/>
        <w:rPr>
          <w:lang w:val="eu-ES"/>
        </w:rPr>
      </w:pPr>
    </w:p>
    <w:p w14:paraId="2D8036E4" w14:textId="45D38D33" w:rsidR="00E40D87" w:rsidRPr="00F53C41" w:rsidRDefault="00D128B2" w:rsidP="00D128B2">
      <w:pPr>
        <w:pStyle w:val="Ttulo3"/>
      </w:pPr>
      <w:r>
        <w:lastRenderedPageBreak/>
        <w:t xml:space="preserve">Azelerometroaren moduloa </w:t>
      </w:r>
      <w:r w:rsidR="00A30D97">
        <w:t>MMA8451</w:t>
      </w:r>
    </w:p>
    <w:p w14:paraId="1DBAC3C1" w14:textId="738E6AB7" w:rsidR="00E011DE" w:rsidRPr="004B09B0" w:rsidRDefault="00FC25D7" w:rsidP="00A30D97">
      <w:pPr>
        <w:rPr>
          <w:lang w:val="eu-ES"/>
        </w:rPr>
      </w:pPr>
      <w:r w:rsidRPr="004B09B0">
        <w:rPr>
          <w:lang w:val="eu-ES"/>
        </w:rPr>
        <w:t xml:space="preserve">Lehenengo </w:t>
      </w:r>
      <w:r w:rsidR="002262E2" w:rsidRPr="004B09B0">
        <w:rPr>
          <w:lang w:val="eu-ES"/>
        </w:rPr>
        <w:t xml:space="preserve">kodigo txiki </w:t>
      </w:r>
      <w:r w:rsidR="009F2663">
        <w:rPr>
          <w:lang w:val="eu-ES"/>
        </w:rPr>
        <w:t xml:space="preserve">egin </w:t>
      </w:r>
      <w:r w:rsidR="002262E2" w:rsidRPr="004B09B0">
        <w:rPr>
          <w:lang w:val="eu-ES"/>
        </w:rPr>
        <w:t>genu</w:t>
      </w:r>
      <w:r w:rsidR="004B09B0">
        <w:rPr>
          <w:lang w:val="eu-ES"/>
        </w:rPr>
        <w:t>e</w:t>
      </w:r>
      <w:r w:rsidR="002262E2" w:rsidRPr="004B09B0">
        <w:rPr>
          <w:lang w:val="eu-ES"/>
        </w:rPr>
        <w:t>n</w:t>
      </w:r>
      <w:r w:rsidR="00422DA1">
        <w:rPr>
          <w:lang w:val="eu-ES"/>
        </w:rPr>
        <w:t xml:space="preserve"> frogak egiteko </w:t>
      </w:r>
      <w:r w:rsidR="002262E2" w:rsidRPr="004B09B0">
        <w:rPr>
          <w:lang w:val="eu-ES"/>
        </w:rPr>
        <w:t xml:space="preserve">, non azelerazioa neurtzen </w:t>
      </w:r>
      <w:r w:rsidR="00422DA1">
        <w:rPr>
          <w:lang w:val="eu-ES"/>
        </w:rPr>
        <w:t>du</w:t>
      </w:r>
      <w:r w:rsidR="00E011DE" w:rsidRPr="004B09B0">
        <w:rPr>
          <w:lang w:val="eu-ES"/>
        </w:rPr>
        <w:t xml:space="preserve">, </w:t>
      </w:r>
      <w:r w:rsidR="00972F90">
        <w:rPr>
          <w:lang w:val="eu-ES"/>
        </w:rPr>
        <w:t xml:space="preserve">eta </w:t>
      </w:r>
      <w:r w:rsidR="00E011DE" w:rsidRPr="004B09B0">
        <w:rPr>
          <w:lang w:val="eu-ES"/>
        </w:rPr>
        <w:t xml:space="preserve">bere modulua kalkulatzen </w:t>
      </w:r>
      <w:r w:rsidR="0050397B" w:rsidRPr="004B09B0">
        <w:rPr>
          <w:lang w:val="eu-ES"/>
        </w:rPr>
        <w:t xml:space="preserve">eta serialetik </w:t>
      </w:r>
      <w:r w:rsidR="00422DA1" w:rsidRPr="004B09B0">
        <w:rPr>
          <w:lang w:val="eu-ES"/>
        </w:rPr>
        <w:t>inprimatzen</w:t>
      </w:r>
      <w:r w:rsidR="0050397B" w:rsidRPr="004B09B0">
        <w:rPr>
          <w:lang w:val="eu-ES"/>
        </w:rPr>
        <w:t xml:space="preserve"> </w:t>
      </w:r>
      <w:r w:rsidR="00422DA1">
        <w:rPr>
          <w:lang w:val="eu-ES"/>
        </w:rPr>
        <w:t>du</w:t>
      </w:r>
      <w:r w:rsidR="0050397B" w:rsidRPr="004B09B0">
        <w:rPr>
          <w:lang w:val="eu-ES"/>
        </w:rPr>
        <w:t>.</w:t>
      </w:r>
      <w:r w:rsidR="00E011DE" w:rsidRPr="004B09B0">
        <w:rPr>
          <w:lang w:val="eu-ES"/>
        </w:rPr>
        <w:t xml:space="preserve"> </w:t>
      </w:r>
      <w:r w:rsidR="004B09B0">
        <w:rPr>
          <w:noProof/>
          <w:lang w:val="eu-ES"/>
        </w:rPr>
        <w:t xml:space="preserve">Modulo honek martxan jartzeko </w:t>
      </w:r>
      <w:r w:rsidR="002E6228">
        <w:rPr>
          <w:noProof/>
          <w:lang w:val="eu-ES"/>
        </w:rPr>
        <w:t>“Adafruit_MMA8451” eta “Adafruit_Sensor” libreriak erabili ditugu.</w:t>
      </w:r>
    </w:p>
    <w:p w14:paraId="604FE663" w14:textId="7B05848B" w:rsidR="00A30D97" w:rsidRPr="00A30D97" w:rsidRDefault="00E011DE" w:rsidP="00A30D97">
      <w:r>
        <w:rPr>
          <w:noProof/>
        </w:rPr>
        <w:drawing>
          <wp:inline distT="0" distB="0" distL="0" distR="0" wp14:anchorId="15CA47ED" wp14:editId="00915BE8">
            <wp:extent cx="5882640" cy="4452015"/>
            <wp:effectExtent l="0" t="0" r="3810" b="571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43"/>
                    <a:stretch>
                      <a:fillRect/>
                    </a:stretch>
                  </pic:blipFill>
                  <pic:spPr>
                    <a:xfrm>
                      <a:off x="0" y="0"/>
                      <a:ext cx="5889191" cy="4456973"/>
                    </a:xfrm>
                    <a:prstGeom prst="rect">
                      <a:avLst/>
                    </a:prstGeom>
                  </pic:spPr>
                </pic:pic>
              </a:graphicData>
            </a:graphic>
          </wp:inline>
        </w:drawing>
      </w:r>
    </w:p>
    <w:p w14:paraId="3D4DFF31" w14:textId="77777777" w:rsidR="00C92452" w:rsidRPr="00C92452" w:rsidRDefault="00C92452" w:rsidP="00C92452"/>
    <w:p w14:paraId="1D0872BE" w14:textId="77777777" w:rsidR="00C92452" w:rsidRDefault="00C92452" w:rsidP="00C92452"/>
    <w:p w14:paraId="2FB134B9" w14:textId="77777777" w:rsidR="009C6680" w:rsidRDefault="009C6680" w:rsidP="00C92452"/>
    <w:p w14:paraId="4D189D77" w14:textId="77777777" w:rsidR="009C6680" w:rsidRDefault="009C6680" w:rsidP="00C92452"/>
    <w:p w14:paraId="0478262C" w14:textId="77777777" w:rsidR="009C6680" w:rsidRPr="00C92452" w:rsidRDefault="009C6680" w:rsidP="00C92452"/>
    <w:p w14:paraId="2DC06AB3" w14:textId="3E5607DA" w:rsidR="00D80F76" w:rsidRPr="00422DA1" w:rsidRDefault="00F6365D" w:rsidP="004E02E3">
      <w:pPr>
        <w:pStyle w:val="Ttulo3"/>
        <w:rPr>
          <w:lang w:val="es-ES"/>
        </w:rPr>
      </w:pPr>
      <w:r>
        <w:lastRenderedPageBreak/>
        <w:t xml:space="preserve">GPS modulua </w:t>
      </w:r>
      <w:r w:rsidR="00EE5E6F">
        <w:t>NEO</w:t>
      </w:r>
      <w:r w:rsidR="00677F00">
        <w:t>-6M</w:t>
      </w:r>
    </w:p>
    <w:p w14:paraId="646F7C8B" w14:textId="4B413B6C" w:rsidR="00C5030A" w:rsidRPr="006A60B4" w:rsidRDefault="00C04B1E" w:rsidP="00C5030A">
      <w:pPr>
        <w:rPr>
          <w:lang w:val="es-ES"/>
        </w:rPr>
      </w:pPr>
      <w:r w:rsidRPr="00E9191C">
        <w:rPr>
          <w:lang w:val="es-ES"/>
        </w:rPr>
        <w:t xml:space="preserve">“TinyGPS” libreria </w:t>
      </w:r>
      <w:r w:rsidR="0027524F" w:rsidRPr="00E9191C">
        <w:rPr>
          <w:lang w:val="es-ES"/>
        </w:rPr>
        <w:t xml:space="preserve">ibili dugu </w:t>
      </w:r>
      <w:r w:rsidR="005E7A92" w:rsidRPr="00E9191C">
        <w:rPr>
          <w:lang w:val="es-ES"/>
        </w:rPr>
        <w:t xml:space="preserve">GPS modulua martxan jarri ahal izateko. </w:t>
      </w:r>
      <w:r w:rsidR="005E7A92" w:rsidRPr="006A60B4">
        <w:rPr>
          <w:lang w:val="es-ES"/>
        </w:rPr>
        <w:t xml:space="preserve">Libreria honek dakarkien </w:t>
      </w:r>
      <w:r w:rsidR="004E02E3" w:rsidRPr="006A60B4">
        <w:rPr>
          <w:lang w:val="es-ES"/>
        </w:rPr>
        <w:t>eredu bat erabiliz hainbat froga egin ditugu sentsore honekin</w:t>
      </w:r>
      <w:r w:rsidR="00F441C3" w:rsidRPr="006A60B4">
        <w:rPr>
          <w:lang w:val="es-ES"/>
        </w:rPr>
        <w:t xml:space="preserve">, </w:t>
      </w:r>
      <w:r w:rsidR="00221B41" w:rsidRPr="006A60B4">
        <w:rPr>
          <w:lang w:val="es-ES"/>
        </w:rPr>
        <w:t xml:space="preserve">sentsoreak hainbat arazo ematen dizkigu </w:t>
      </w:r>
      <w:r w:rsidR="00F77481" w:rsidRPr="006A60B4">
        <w:rPr>
          <w:lang w:val="es-ES"/>
        </w:rPr>
        <w:t xml:space="preserve">koberturaren </w:t>
      </w:r>
      <w:r w:rsidR="006B2970" w:rsidRPr="006A60B4">
        <w:rPr>
          <w:lang w:val="es-ES"/>
        </w:rPr>
        <w:t>ondorioz</w:t>
      </w:r>
      <w:r w:rsidR="00371152" w:rsidRPr="006A60B4">
        <w:rPr>
          <w:lang w:val="es-ES"/>
        </w:rPr>
        <w:t xml:space="preserve">, baina konturatu </w:t>
      </w:r>
      <w:r w:rsidR="007B0F94" w:rsidRPr="006A60B4">
        <w:rPr>
          <w:lang w:val="es-ES"/>
        </w:rPr>
        <w:t xml:space="preserve">gara seinalerik jasotzen ez duenean </w:t>
      </w:r>
      <w:r w:rsidR="00B11F0A" w:rsidRPr="006A60B4">
        <w:rPr>
          <w:lang w:val="es-ES"/>
        </w:rPr>
        <w:t xml:space="preserve">0 balioa </w:t>
      </w:r>
      <w:r w:rsidR="00197471" w:rsidRPr="006A60B4">
        <w:rPr>
          <w:lang w:val="es-ES"/>
        </w:rPr>
        <w:t xml:space="preserve">ematen duela bai latitudea eta baita longitudea ere. </w:t>
      </w:r>
      <w:r w:rsidR="008833DF" w:rsidRPr="006A60B4">
        <w:rPr>
          <w:lang w:val="es-ES"/>
        </w:rPr>
        <w:t xml:space="preserve">Eredu kodea oinarritzat hartuta, hainbat aldaketa egin dizkiogu </w:t>
      </w:r>
      <w:r w:rsidR="00E2394D" w:rsidRPr="006A60B4">
        <w:rPr>
          <w:lang w:val="es-ES"/>
        </w:rPr>
        <w:t>behar ditugun datuak bakarrik irakur ditzan; hau da, latitudea eta longitudea</w:t>
      </w:r>
      <w:r w:rsidR="004A43A9" w:rsidRPr="006A60B4">
        <w:rPr>
          <w:lang w:val="es-ES"/>
        </w:rPr>
        <w:t>.</w:t>
      </w:r>
      <w:r w:rsidR="00146BA1" w:rsidRPr="006A60B4">
        <w:rPr>
          <w:lang w:val="es-ES"/>
        </w:rPr>
        <w:t xml:space="preserve"> Azkenik </w:t>
      </w:r>
      <w:r w:rsidR="007F75E1" w:rsidRPr="006A60B4">
        <w:rPr>
          <w:lang w:val="es-ES"/>
        </w:rPr>
        <w:t>bi datu hauek “String” motako aldagai batean itzultzen dituen funtzio bat sortu dugu</w:t>
      </w:r>
      <w:r w:rsidR="00F34FB0" w:rsidRPr="006A60B4">
        <w:rPr>
          <w:lang w:val="es-ES"/>
        </w:rPr>
        <w:t xml:space="preserve"> behar dugunean </w:t>
      </w:r>
      <w:r w:rsidR="009C6680" w:rsidRPr="006A60B4">
        <w:rPr>
          <w:lang w:val="es-ES"/>
        </w:rPr>
        <w:t>datuak eskuragai izateko.</w:t>
      </w:r>
      <w:r w:rsidR="006A25D4" w:rsidRPr="006A60B4">
        <w:rPr>
          <w:lang w:val="es-ES"/>
        </w:rPr>
        <w:t xml:space="preserve"> Lehen aipatutako libreriaz gain “SoftwareSerial” ere ibili dugu arduinoa eta GPS-aren arteko komunikaziorako.</w:t>
      </w:r>
    </w:p>
    <w:p w14:paraId="7102D06F" w14:textId="527817FD" w:rsidR="00C5030A" w:rsidRPr="00C5030A" w:rsidRDefault="00DF2C7F" w:rsidP="00C5030A">
      <w:r w:rsidRPr="00DF2C7F">
        <w:rPr>
          <w:noProof/>
        </w:rPr>
        <w:drawing>
          <wp:inline distT="0" distB="0" distL="0" distR="0" wp14:anchorId="643D38B6" wp14:editId="7CA702B3">
            <wp:extent cx="5971540" cy="377571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44"/>
                    <a:stretch>
                      <a:fillRect/>
                    </a:stretch>
                  </pic:blipFill>
                  <pic:spPr>
                    <a:xfrm>
                      <a:off x="0" y="0"/>
                      <a:ext cx="5971540" cy="3775710"/>
                    </a:xfrm>
                    <a:prstGeom prst="rect">
                      <a:avLst/>
                    </a:prstGeom>
                  </pic:spPr>
                </pic:pic>
              </a:graphicData>
            </a:graphic>
          </wp:inline>
        </w:drawing>
      </w:r>
    </w:p>
    <w:p w14:paraId="775179FF" w14:textId="77777777" w:rsidR="00DD5976" w:rsidRPr="00B91D01" w:rsidRDefault="00DD5976" w:rsidP="00D80F76">
      <w:pPr>
        <w:spacing w:before="0" w:after="200" w:line="276" w:lineRule="auto"/>
        <w:jc w:val="left"/>
      </w:pPr>
    </w:p>
    <w:p w14:paraId="693D0D43" w14:textId="7088EBDB" w:rsidR="00D80F76" w:rsidRPr="00F53C41" w:rsidRDefault="3A219152" w:rsidP="3E40FC0A">
      <w:pPr>
        <w:pStyle w:val="Ttulo2"/>
      </w:pPr>
      <w:r>
        <w:t>Apk-ren programazioa</w:t>
      </w:r>
    </w:p>
    <w:p w14:paraId="3F375FC4" w14:textId="2C563B50" w:rsidR="00D80F76" w:rsidRPr="00F53C41" w:rsidRDefault="00D80F76" w:rsidP="3E40FC0A">
      <w:pPr>
        <w:spacing w:before="0" w:after="200" w:line="276" w:lineRule="auto"/>
        <w:jc w:val="left"/>
      </w:pPr>
    </w:p>
    <w:p w14:paraId="1FCBF83A" w14:textId="534C52BE" w:rsidR="00D80F76" w:rsidRPr="00F53C41" w:rsidRDefault="3A219152" w:rsidP="3E40FC0A">
      <w:pPr>
        <w:spacing w:before="0" w:after="200" w:line="276" w:lineRule="auto"/>
        <w:jc w:val="left"/>
      </w:pPr>
      <w:r>
        <w:t xml:space="preserve">App inventorren bidez telefono aplikazio bat sortu dugu </w:t>
      </w:r>
      <w:r w:rsidR="5811B8BE">
        <w:t xml:space="preserve">non </w:t>
      </w:r>
      <w:r>
        <w:t>arduinoaren bluetooth</w:t>
      </w:r>
      <w:r w:rsidR="37642B57">
        <w:t xml:space="preserve"> modulura</w:t>
      </w:r>
      <w:r w:rsidR="5E522CB4">
        <w:t xml:space="preserve"> konektatzea lortu dugu.</w:t>
      </w:r>
      <w:r w:rsidR="688FC41C">
        <w:t xml:space="preserve"> Azelerometroak jausi bat detektatzen duenean, aplikaziora se</w:t>
      </w:r>
      <w:r w:rsidR="7258AFC1">
        <w:t>in</w:t>
      </w:r>
      <w:r w:rsidR="688FC41C">
        <w:t>a</w:t>
      </w:r>
      <w:r w:rsidR="70D36EBA">
        <w:t>le bat eta koordenatuak bidaltzen di</w:t>
      </w:r>
      <w:r w:rsidR="6615611C">
        <w:t xml:space="preserve">zkio. Ondoren, aplikazioak 7 segunduko tartea utziko du erabiltzaileak emergentzia ezeztatzeko denbora </w:t>
      </w:r>
      <w:r w:rsidR="35ECFE69">
        <w:t>eduki dezan. 7 segundu hauek pasatzen badira eta emergentzia ezeztatua izan ez bada, aplikazioak dei bat eg</w:t>
      </w:r>
      <w:r w:rsidR="1879D8C1">
        <w:t xml:space="preserve">in eta sms baten bitartez erabiltzilearen koordenatuak </w:t>
      </w:r>
      <w:r w:rsidR="1879D8C1">
        <w:lastRenderedPageBreak/>
        <w:t xml:space="preserve">bidaliko ditu. Gainera, </w:t>
      </w:r>
      <w:r w:rsidR="09737820">
        <w:t>erabiltzailearen telefonoak zarata egiten eta bibratzen hasiko da. Azkenik, emergentzia ezeztatzen bada 7 segund</w:t>
      </w:r>
      <w:r w:rsidR="18F6DA85">
        <w:t>uak pasatu ondoren, aplikazioak sms bat bidaliko du “Ondo nago” ipiniz.</w:t>
      </w:r>
    </w:p>
    <w:p w14:paraId="1A6C0CDD" w14:textId="2245B9A8" w:rsidR="00D80F76" w:rsidRPr="00F53C41" w:rsidRDefault="00D80F76" w:rsidP="3E40FC0A">
      <w:pPr>
        <w:spacing w:before="0" w:after="200" w:line="276" w:lineRule="auto"/>
        <w:jc w:val="left"/>
      </w:pPr>
    </w:p>
    <w:p w14:paraId="2695C612" w14:textId="2719265C" w:rsidR="00DD5976" w:rsidRDefault="14C977FA" w:rsidP="00DD5976">
      <w:pPr>
        <w:keepNext/>
        <w:spacing w:before="0" w:after="200" w:line="276" w:lineRule="auto"/>
        <w:jc w:val="left"/>
      </w:pPr>
      <w:r>
        <w:rPr>
          <w:noProof/>
        </w:rPr>
        <w:drawing>
          <wp:inline distT="0" distB="0" distL="0" distR="0" wp14:anchorId="132CAD7C" wp14:editId="1E89C1E7">
            <wp:extent cx="1917989" cy="3230296"/>
            <wp:effectExtent l="0" t="0" r="0" b="0"/>
            <wp:docPr id="1022359084" name="Imagen 102235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917989" cy="3230296"/>
                    </a:xfrm>
                    <a:prstGeom prst="rect">
                      <a:avLst/>
                    </a:prstGeom>
                  </pic:spPr>
                </pic:pic>
              </a:graphicData>
            </a:graphic>
          </wp:inline>
        </w:drawing>
      </w:r>
    </w:p>
    <w:p w14:paraId="2F3F197B" w14:textId="7396154D" w:rsidR="00D80F76" w:rsidRPr="00D80F76" w:rsidRDefault="00DD5976" w:rsidP="00DD5976">
      <w:pPr>
        <w:pStyle w:val="Descripcin"/>
        <w:jc w:val="left"/>
      </w:pPr>
      <w:r>
        <w:fldChar w:fldCharType="begin"/>
      </w:r>
      <w:r>
        <w:instrText>STYLEREF 1 \s</w:instrText>
      </w:r>
      <w:r>
        <w:fldChar w:fldCharType="separate"/>
      </w:r>
      <w:r>
        <w:rPr>
          <w:noProof/>
        </w:rPr>
        <w:t>5</w:t>
      </w:r>
      <w:r>
        <w:fldChar w:fldCharType="end"/>
      </w:r>
      <w:r>
        <w:t>.</w:t>
      </w:r>
      <w:r>
        <w:fldChar w:fldCharType="begin"/>
      </w:r>
      <w:r>
        <w:instrText>SEQ Irudia \* ARABIC \s 1</w:instrText>
      </w:r>
      <w:r>
        <w:fldChar w:fldCharType="separate"/>
      </w:r>
      <w:r>
        <w:rPr>
          <w:noProof/>
        </w:rPr>
        <w:t>2</w:t>
      </w:r>
      <w:r>
        <w:fldChar w:fldCharType="end"/>
      </w:r>
      <w:r>
        <w:t xml:space="preserve"> Irudia: Aplikazioaren menu nagusia</w:t>
      </w:r>
      <w:r w:rsidR="003D0C73">
        <w:br w:type="page"/>
      </w:r>
    </w:p>
    <w:p w14:paraId="0DBA9488" w14:textId="29BCF710" w:rsidR="00E71F8E" w:rsidRDefault="00E71F8E" w:rsidP="00D80F76">
      <w:pPr>
        <w:pStyle w:val="Ttulo1"/>
      </w:pPr>
      <w:bookmarkStart w:id="14" w:name="_Toc124836664"/>
      <w:r>
        <w:lastRenderedPageBreak/>
        <w:t>Proiektuaren memoria</w:t>
      </w:r>
      <w:r w:rsidR="00032030">
        <w:t xml:space="preserve"> teknikoa egitea</w:t>
      </w:r>
      <w:bookmarkEnd w:id="14"/>
    </w:p>
    <w:p w14:paraId="53A6A591" w14:textId="5674A7EB" w:rsidR="00D80F76" w:rsidRPr="00D80F76" w:rsidRDefault="00D80F76" w:rsidP="00D80F76">
      <w:pPr>
        <w:spacing w:before="0" w:after="200" w:line="276" w:lineRule="auto"/>
        <w:jc w:val="left"/>
      </w:pPr>
      <w:r>
        <w:br w:type="page"/>
      </w:r>
    </w:p>
    <w:p w14:paraId="796C1943" w14:textId="20363082" w:rsidR="00025121" w:rsidRDefault="00F246E8" w:rsidP="00D974CF">
      <w:pPr>
        <w:pStyle w:val="Ttulo1"/>
        <w:rPr>
          <w:rFonts w:eastAsiaTheme="minorEastAsia"/>
        </w:rPr>
      </w:pPr>
      <w:bookmarkStart w:id="15" w:name="_Toc124836666"/>
      <w:r>
        <w:rPr>
          <w:rFonts w:eastAsiaTheme="minorEastAsia"/>
        </w:rPr>
        <w:lastRenderedPageBreak/>
        <w:t xml:space="preserve">Ondorioak eta </w:t>
      </w:r>
      <w:r w:rsidR="00D621B9">
        <w:rPr>
          <w:rFonts w:eastAsiaTheme="minorEastAsia"/>
        </w:rPr>
        <w:t>Etorkizuneko Ildoak</w:t>
      </w:r>
      <w:bookmarkEnd w:id="15"/>
    </w:p>
    <w:p w14:paraId="34967D4A" w14:textId="3D23D366" w:rsidR="00821EEF" w:rsidRPr="00C6257F" w:rsidRDefault="00085608" w:rsidP="00821EEF">
      <w:pPr>
        <w:rPr>
          <w:lang w:val="es-ES"/>
        </w:rPr>
      </w:pPr>
      <w:r>
        <w:t xml:space="preserve">ONDORIOAK eta ETORKIZUNEKO ILDOAK: Lanaren bukaeran bertan sortutako ondorioak agertzen dira. </w:t>
      </w:r>
      <w:r w:rsidRPr="00C6257F">
        <w:rPr>
          <w:lang w:val="es-ES"/>
        </w:rPr>
        <w:t>Ateratako ondorioak egokiak dira, eta finkatutako helburuekin erlazionatuta daude.</w:t>
      </w:r>
    </w:p>
    <w:p w14:paraId="0C3F5A3B" w14:textId="27F9BBC9" w:rsidR="00B57C8E" w:rsidRPr="00C6257F" w:rsidRDefault="00B57C8E" w:rsidP="00B57C8E">
      <w:pPr>
        <w:spacing w:before="0" w:after="200" w:line="276" w:lineRule="auto"/>
        <w:jc w:val="left"/>
        <w:rPr>
          <w:lang w:val="es-ES"/>
        </w:rPr>
      </w:pPr>
      <w:r w:rsidRPr="00C6257F">
        <w:rPr>
          <w:lang w:val="es-ES"/>
        </w:rPr>
        <w:br w:type="page"/>
      </w:r>
    </w:p>
    <w:p w14:paraId="62F105DD" w14:textId="3724B1B3" w:rsidR="00307416" w:rsidRPr="00D1638A" w:rsidRDefault="00F65977" w:rsidP="0026587B">
      <w:pPr>
        <w:pStyle w:val="Titulo1ZenbGabe"/>
        <w:tabs>
          <w:tab w:val="left" w:pos="7219"/>
        </w:tabs>
        <w:rPr>
          <w:lang w:val="eu-ES"/>
        </w:rPr>
      </w:pPr>
      <w:bookmarkStart w:id="16" w:name="_Toc124836667"/>
      <w:r w:rsidRPr="00D1638A">
        <w:rPr>
          <w:lang w:val="eu-ES"/>
        </w:rPr>
        <w:lastRenderedPageBreak/>
        <w:t>B</w:t>
      </w:r>
      <w:r w:rsidR="00E22F19" w:rsidRPr="00D1638A">
        <w:rPr>
          <w:lang w:val="eu-ES"/>
        </w:rPr>
        <w:t>ibliografi</w:t>
      </w:r>
      <w:r w:rsidRPr="00D1638A">
        <w:rPr>
          <w:lang w:val="eu-ES"/>
        </w:rPr>
        <w:t>a</w:t>
      </w:r>
      <w:bookmarkEnd w:id="6"/>
      <w:bookmarkEnd w:id="16"/>
      <w:r w:rsidR="0026587B">
        <w:rPr>
          <w:lang w:val="eu-ES"/>
        </w:rPr>
        <w:tab/>
      </w:r>
    </w:p>
    <w:p w14:paraId="537AD9D5" w14:textId="77777777" w:rsidR="00FA4BD9" w:rsidRPr="00C6257F" w:rsidRDefault="00FA4BD9" w:rsidP="0023308C">
      <w:pPr>
        <w:pStyle w:val="Bibliografa"/>
        <w:rPr>
          <w:lang w:val="eu-ES"/>
        </w:rPr>
      </w:pPr>
      <w:r w:rsidRPr="00C6257F">
        <w:rPr>
          <w:lang w:val="eu-ES"/>
        </w:rPr>
        <w:t>[</w:t>
      </w:r>
      <w:r w:rsidR="00680B6F" w:rsidRPr="00C6257F">
        <w:rPr>
          <w:lang w:val="eu-ES"/>
        </w:rPr>
        <w:t xml:space="preserve">REF </w:t>
      </w:r>
      <w:r w:rsidR="007B41B9">
        <w:fldChar w:fldCharType="begin"/>
      </w:r>
      <w:r w:rsidR="007B41B9" w:rsidRPr="00C6257F">
        <w:rPr>
          <w:lang w:val="eu-ES"/>
        </w:rPr>
        <w:instrText xml:space="preserve"> SEQ REF \* ARABIC </w:instrText>
      </w:r>
      <w:r w:rsidR="007B41B9">
        <w:fldChar w:fldCharType="separate"/>
      </w:r>
      <w:r w:rsidR="007B41B9" w:rsidRPr="00C6257F">
        <w:rPr>
          <w:noProof/>
          <w:lang w:val="eu-ES"/>
        </w:rPr>
        <w:t>1</w:t>
      </w:r>
      <w:r w:rsidR="007B41B9">
        <w:rPr>
          <w:noProof/>
        </w:rPr>
        <w:fldChar w:fldCharType="end"/>
      </w:r>
      <w:r w:rsidRPr="00C6257F">
        <w:rPr>
          <w:lang w:val="eu-ES"/>
        </w:rPr>
        <w:t>]</w:t>
      </w:r>
      <w:r w:rsidRPr="00C6257F">
        <w:rPr>
          <w:lang w:val="eu-ES"/>
        </w:rPr>
        <w:tab/>
        <w:t>xxxxxxxxxxxxxxxxxxxxxxxxxxxxxxxxxxxxxx</w:t>
      </w:r>
    </w:p>
    <w:p w14:paraId="2B03A575" w14:textId="77777777" w:rsidR="00680B6F" w:rsidRPr="00C6257F" w:rsidRDefault="00680B6F" w:rsidP="0023308C">
      <w:pPr>
        <w:pStyle w:val="Bibliografa"/>
        <w:rPr>
          <w:lang w:val="eu-ES"/>
        </w:rPr>
      </w:pPr>
      <w:r w:rsidRPr="00C6257F">
        <w:rPr>
          <w:lang w:val="eu-ES"/>
        </w:rPr>
        <w:t xml:space="preserve">[REF </w:t>
      </w:r>
      <w:r w:rsidR="007B41B9">
        <w:fldChar w:fldCharType="begin"/>
      </w:r>
      <w:r w:rsidR="007B41B9" w:rsidRPr="00C6257F">
        <w:rPr>
          <w:lang w:val="eu-ES"/>
        </w:rPr>
        <w:instrText xml:space="preserve"> SEQ REF \* ARABIC </w:instrText>
      </w:r>
      <w:r w:rsidR="007B41B9">
        <w:fldChar w:fldCharType="separate"/>
      </w:r>
      <w:r w:rsidR="007B41B9" w:rsidRPr="00C6257F">
        <w:rPr>
          <w:noProof/>
          <w:lang w:val="eu-ES"/>
        </w:rPr>
        <w:t>2</w:t>
      </w:r>
      <w:r w:rsidR="007B41B9">
        <w:rPr>
          <w:noProof/>
        </w:rPr>
        <w:fldChar w:fldCharType="end"/>
      </w:r>
      <w:r w:rsidRPr="00C6257F">
        <w:rPr>
          <w:lang w:val="eu-ES"/>
        </w:rPr>
        <w:t>]</w:t>
      </w:r>
      <w:r w:rsidRPr="00C6257F">
        <w:rPr>
          <w:lang w:val="eu-ES"/>
        </w:rPr>
        <w:tab/>
        <w:t>xxxxxxxxxxxxxxxxxxxxxxxxxxxxxxxxxxxxxx</w:t>
      </w:r>
    </w:p>
    <w:p w14:paraId="45EF549E" w14:textId="77777777" w:rsidR="00680B6F" w:rsidRPr="00C6257F" w:rsidRDefault="00680B6F" w:rsidP="0023308C">
      <w:pPr>
        <w:pStyle w:val="Bibliografa"/>
        <w:rPr>
          <w:lang w:val="eu-ES"/>
        </w:rPr>
      </w:pPr>
      <w:r w:rsidRPr="00C6257F">
        <w:rPr>
          <w:lang w:val="eu-ES"/>
        </w:rPr>
        <w:t xml:space="preserve">[REF </w:t>
      </w:r>
      <w:r w:rsidR="007B41B9">
        <w:fldChar w:fldCharType="begin"/>
      </w:r>
      <w:r w:rsidR="007B41B9" w:rsidRPr="00C6257F">
        <w:rPr>
          <w:lang w:val="eu-ES"/>
        </w:rPr>
        <w:instrText xml:space="preserve"> SEQ REF \* ARABIC </w:instrText>
      </w:r>
      <w:r w:rsidR="007B41B9">
        <w:fldChar w:fldCharType="separate"/>
      </w:r>
      <w:r w:rsidR="007B41B9" w:rsidRPr="00C6257F">
        <w:rPr>
          <w:noProof/>
          <w:lang w:val="eu-ES"/>
        </w:rPr>
        <w:t>3</w:t>
      </w:r>
      <w:r w:rsidR="007B41B9">
        <w:rPr>
          <w:noProof/>
        </w:rPr>
        <w:fldChar w:fldCharType="end"/>
      </w:r>
      <w:r w:rsidRPr="00C6257F">
        <w:rPr>
          <w:lang w:val="eu-ES"/>
        </w:rPr>
        <w:t>]</w:t>
      </w:r>
      <w:r w:rsidRPr="00C6257F">
        <w:rPr>
          <w:lang w:val="eu-ES"/>
        </w:rPr>
        <w:tab/>
        <w:t>xxxxxxxxxxxxxxxxxxxxxxxxxxxxxxxxxxxxxx</w:t>
      </w:r>
    </w:p>
    <w:p w14:paraId="098E0672" w14:textId="77777777" w:rsidR="00FE6C95" w:rsidRDefault="00FE6C95" w:rsidP="00FE6C95">
      <w:pPr>
        <w:rPr>
          <w:lang w:val="eu-ES"/>
        </w:rPr>
      </w:pPr>
      <w:r w:rsidRPr="00D1638A">
        <w:rPr>
          <w:highlight w:val="cyan"/>
          <w:lang w:val="eu-ES"/>
        </w:rPr>
        <w:t>Hemen jartzen diren bibliografia guztiak dokumentuan errefentziatu  behar dira</w:t>
      </w:r>
    </w:p>
    <w:p w14:paraId="4D2EFD75" w14:textId="403BB554" w:rsidR="004656B8" w:rsidRPr="00D1638A" w:rsidRDefault="004656B8" w:rsidP="00485E2E">
      <w:pPr>
        <w:pStyle w:val="Ttulo9"/>
        <w:rPr>
          <w:lang w:val="eu-ES"/>
        </w:rPr>
      </w:pPr>
    </w:p>
    <w:sectPr w:rsidR="004656B8" w:rsidRPr="00D1638A" w:rsidSect="00E21B37">
      <w:headerReference w:type="even" r:id="rId46"/>
      <w:headerReference w:type="default" r:id="rId47"/>
      <w:headerReference w:type="first" r:id="rId48"/>
      <w:type w:val="oddPage"/>
      <w:pgSz w:w="12240" w:h="15840" w:code="122"/>
      <w:pgMar w:top="1418" w:right="1418" w:bottom="1701" w:left="1418" w:header="1418" w:footer="992"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71A95" w14:textId="77777777" w:rsidR="0047521F" w:rsidRDefault="0047521F" w:rsidP="00FB250B">
      <w:r>
        <w:separator/>
      </w:r>
    </w:p>
    <w:p w14:paraId="5D73745C" w14:textId="77777777" w:rsidR="0047521F" w:rsidRDefault="0047521F"/>
  </w:endnote>
  <w:endnote w:type="continuationSeparator" w:id="0">
    <w:p w14:paraId="10AA823B" w14:textId="77777777" w:rsidR="0047521F" w:rsidRDefault="0047521F" w:rsidP="00FB250B">
      <w:r>
        <w:continuationSeparator/>
      </w:r>
    </w:p>
    <w:p w14:paraId="7852C56E" w14:textId="77777777" w:rsidR="0047521F" w:rsidRDefault="0047521F"/>
  </w:endnote>
  <w:endnote w:type="continuationNotice" w:id="1">
    <w:p w14:paraId="64F5121F" w14:textId="77777777" w:rsidR="0047521F" w:rsidRDefault="0047521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Adobe Ming Std L">
    <w:charset w:val="80"/>
    <w:family w:val="roman"/>
    <w:notTrueType/>
    <w:pitch w:val="variable"/>
    <w:sig w:usb0="00000203" w:usb1="1A0F1900" w:usb2="00000016" w:usb3="00000000" w:csb0="00120005"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2FE9" w14:textId="77777777" w:rsidR="00B8607A" w:rsidRDefault="00B8607A" w:rsidP="00737140">
    <w:pPr>
      <w:pStyle w:val="Piedepgina"/>
      <w:pBdr>
        <w:top w:val="single" w:sz="4" w:space="1" w:color="auto"/>
      </w:pBdr>
    </w:pPr>
    <w:r w:rsidRPr="00877FAC">
      <w:rPr>
        <w:noProof/>
        <w:lang w:val="eu-ES" w:eastAsia="eu-ES" w:bidi="ar-SA"/>
      </w:rPr>
      <w:drawing>
        <wp:anchor distT="0" distB="0" distL="114300" distR="114300" simplePos="0" relativeHeight="251658241" behindDoc="0" locked="0" layoutInCell="1" allowOverlap="1" wp14:anchorId="5A9DF1D5" wp14:editId="78536A31">
          <wp:simplePos x="0" y="0"/>
          <wp:positionH relativeFrom="margin">
            <wp:align>right</wp:align>
          </wp:positionH>
          <wp:positionV relativeFrom="paragraph">
            <wp:posOffset>175234</wp:posOffset>
          </wp:positionV>
          <wp:extent cx="1152124" cy="526695"/>
          <wp:effectExtent l="0" t="0" r="0" b="0"/>
          <wp:wrapNone/>
          <wp:docPr id="25" name="Imagen 25" descr="C:\Dropbox (MGEP)\Lana\Logoak\AF-MU-LOGOS-RGB-POSITIVO-1-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 (MGEP)\Lana\Logoak\AF-MU-LOGOS-RGB-POSITIVO-1-TT-H.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2124" cy="52669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757485175"/>
        <w:docPartObj>
          <w:docPartGallery w:val="Page Numbers (Bottom of Page)"/>
          <w:docPartUnique/>
        </w:docPartObj>
      </w:sdtPr>
      <w:sdtEndPr/>
      <w:sdtContent>
        <w:r>
          <w:fldChar w:fldCharType="begin"/>
        </w:r>
        <w:r>
          <w:instrText xml:space="preserve"> PAGE   \* MERGEFORMAT </w:instrText>
        </w:r>
        <w:r>
          <w:fldChar w:fldCharType="separate"/>
        </w:r>
        <w:r>
          <w:rPr>
            <w:noProof/>
          </w:rPr>
          <w:t>4</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7AA04" w14:textId="77777777" w:rsidR="00B8607A" w:rsidRDefault="00B8607A" w:rsidP="00DF15AD">
    <w:pPr>
      <w:pStyle w:val="Piedepgina"/>
      <w:pBdr>
        <w:top w:val="single" w:sz="4" w:space="1" w:color="auto"/>
      </w:pBdr>
      <w:jc w:val="right"/>
    </w:pPr>
    <w:r w:rsidRPr="00877FAC">
      <w:rPr>
        <w:noProof/>
        <w:lang w:val="eu-ES" w:eastAsia="eu-ES" w:bidi="ar-SA"/>
      </w:rPr>
      <w:drawing>
        <wp:anchor distT="0" distB="0" distL="114300" distR="114300" simplePos="0" relativeHeight="251658240" behindDoc="0" locked="0" layoutInCell="1" allowOverlap="1" wp14:anchorId="331DD6A2" wp14:editId="1ABFD002">
          <wp:simplePos x="0" y="0"/>
          <wp:positionH relativeFrom="column">
            <wp:posOffset>13970</wp:posOffset>
          </wp:positionH>
          <wp:positionV relativeFrom="paragraph">
            <wp:posOffset>173938</wp:posOffset>
          </wp:positionV>
          <wp:extent cx="1152124" cy="526695"/>
          <wp:effectExtent l="0" t="0" r="0" b="0"/>
          <wp:wrapNone/>
          <wp:docPr id="26" name="Imagen 26" descr="C:\Dropbox (MGEP)\Lana\Logoak\AF-MU-LOGOS-RGB-POSITIVO-1-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 (MGEP)\Lana\Logoak\AF-MU-LOGOS-RGB-POSITIVO-1-TT-H.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7825" cy="529301"/>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938087910"/>
        <w:docPartObj>
          <w:docPartGallery w:val="Page Numbers (Bottom of Page)"/>
          <w:docPartUnique/>
        </w:docPartObj>
      </w:sdtPr>
      <w:sdtEndPr/>
      <w:sdtContent>
        <w:r>
          <w:fldChar w:fldCharType="begin"/>
        </w:r>
        <w:r>
          <w:instrText xml:space="preserve"> PAGE   \* MERGEFORMAT </w:instrText>
        </w:r>
        <w:r>
          <w:fldChar w:fldCharType="separate"/>
        </w:r>
        <w:r>
          <w:rPr>
            <w:noProof/>
          </w:rPr>
          <w:t>5</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A2FAD" w14:textId="77777777" w:rsidR="00B8607A" w:rsidRDefault="00B8607A" w:rsidP="00737140">
    <w:pPr>
      <w:pStyle w:val="Piedepgina"/>
      <w:pBdr>
        <w:top w:val="single" w:sz="4" w:space="1" w:color="auto"/>
      </w:pBdr>
      <w:jc w:val="right"/>
    </w:pPr>
    <w:r w:rsidRPr="00877FAC">
      <w:rPr>
        <w:noProof/>
        <w:lang w:val="eu-ES" w:eastAsia="eu-ES" w:bidi="ar-SA"/>
      </w:rPr>
      <w:drawing>
        <wp:anchor distT="0" distB="0" distL="114300" distR="114300" simplePos="0" relativeHeight="251658242" behindDoc="0" locked="0" layoutInCell="1" allowOverlap="1" wp14:anchorId="4B9B9752" wp14:editId="2B090047">
          <wp:simplePos x="0" y="0"/>
          <wp:positionH relativeFrom="margin">
            <wp:align>left</wp:align>
          </wp:positionH>
          <wp:positionV relativeFrom="paragraph">
            <wp:posOffset>175565</wp:posOffset>
          </wp:positionV>
          <wp:extent cx="1152124" cy="526695"/>
          <wp:effectExtent l="0" t="0" r="0" b="0"/>
          <wp:wrapNone/>
          <wp:docPr id="27" name="Imagen 27" descr="C:\Dropbox (MGEP)\Lana\Logoak\AF-MU-LOGOS-RGB-POSITIVO-1-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 (MGEP)\Lana\Logoak\AF-MU-LOGOS-RGB-POSITIVO-1-TT-H.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2124" cy="52669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244613735"/>
        <w:docPartObj>
          <w:docPartGallery w:val="Page Numbers (Bottom of Page)"/>
          <w:docPartUnique/>
        </w:docPartObj>
      </w:sdtPr>
      <w:sdtEndPr/>
      <w:sdtContent>
        <w:r>
          <w:fldChar w:fldCharType="begin"/>
        </w:r>
        <w:r>
          <w:instrText xml:space="preserve"> PAGE   \* MERGEFORMAT </w:instrText>
        </w:r>
        <w:r>
          <w:fldChar w:fldCharType="separate"/>
        </w:r>
        <w:r w:rsidR="007A217F">
          <w:rPr>
            <w:noProof/>
          </w:rPr>
          <w:t>1</w:t>
        </w:r>
        <w:r>
          <w:rPr>
            <w:noProof/>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3F07" w14:textId="77777777" w:rsidR="00B8607A" w:rsidRDefault="00B8607A" w:rsidP="00737140">
    <w:pPr>
      <w:pStyle w:val="Piedepgina"/>
      <w:pBdr>
        <w:top w:val="single" w:sz="4" w:space="1" w:color="auto"/>
      </w:pBdr>
    </w:pPr>
    <w:r w:rsidRPr="00877FAC">
      <w:rPr>
        <w:noProof/>
        <w:lang w:val="eu-ES" w:eastAsia="eu-ES" w:bidi="ar-SA"/>
      </w:rPr>
      <w:drawing>
        <wp:anchor distT="0" distB="0" distL="114300" distR="114300" simplePos="0" relativeHeight="251658244" behindDoc="0" locked="0" layoutInCell="1" allowOverlap="1" wp14:anchorId="35199BFF" wp14:editId="32825F1A">
          <wp:simplePos x="0" y="0"/>
          <wp:positionH relativeFrom="margin">
            <wp:align>right</wp:align>
          </wp:positionH>
          <wp:positionV relativeFrom="paragraph">
            <wp:posOffset>175234</wp:posOffset>
          </wp:positionV>
          <wp:extent cx="1152124" cy="526695"/>
          <wp:effectExtent l="0" t="0" r="0" b="0"/>
          <wp:wrapNone/>
          <wp:docPr id="28" name="Imagen 28" descr="C:\Dropbox (MGEP)\Lana\Logoak\AF-MU-LOGOS-RGB-POSITIVO-1-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 (MGEP)\Lana\Logoak\AF-MU-LOGOS-RGB-POSITIVO-1-TT-H.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2124" cy="52669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47844363"/>
        <w:docPartObj>
          <w:docPartGallery w:val="Page Numbers (Bottom of Page)"/>
          <w:docPartUnique/>
        </w:docPartObj>
      </w:sdtPr>
      <w:sdtEndPr/>
      <w:sdtContent>
        <w:r>
          <w:fldChar w:fldCharType="begin"/>
        </w:r>
        <w:r>
          <w:instrText xml:space="preserve"> PAGE   \* MERGEFORMAT </w:instrText>
        </w:r>
        <w:r>
          <w:fldChar w:fldCharType="separate"/>
        </w:r>
        <w:r w:rsidR="00B4578E">
          <w:rPr>
            <w:noProof/>
          </w:rPr>
          <w:t>22</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E277" w14:textId="77777777" w:rsidR="00B8607A" w:rsidRDefault="00B8607A" w:rsidP="00DF15AD">
    <w:pPr>
      <w:pStyle w:val="Piedepgina"/>
      <w:pBdr>
        <w:top w:val="single" w:sz="4" w:space="1" w:color="auto"/>
      </w:pBdr>
      <w:jc w:val="right"/>
    </w:pPr>
    <w:r w:rsidRPr="00877FAC">
      <w:rPr>
        <w:noProof/>
        <w:lang w:val="eu-ES" w:eastAsia="eu-ES" w:bidi="ar-SA"/>
      </w:rPr>
      <w:drawing>
        <wp:anchor distT="0" distB="0" distL="114300" distR="114300" simplePos="0" relativeHeight="251658245" behindDoc="0" locked="0" layoutInCell="1" allowOverlap="1" wp14:anchorId="4E873DA3" wp14:editId="35548436">
          <wp:simplePos x="0" y="0"/>
          <wp:positionH relativeFrom="column">
            <wp:posOffset>13970</wp:posOffset>
          </wp:positionH>
          <wp:positionV relativeFrom="paragraph">
            <wp:posOffset>173938</wp:posOffset>
          </wp:positionV>
          <wp:extent cx="1152124" cy="526695"/>
          <wp:effectExtent l="0" t="0" r="0" b="0"/>
          <wp:wrapNone/>
          <wp:docPr id="29" name="Imagen 29" descr="C:\Dropbox (MGEP)\Lana\Logoak\AF-MU-LOGOS-RGB-POSITIVO-1-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 (MGEP)\Lana\Logoak\AF-MU-LOGOS-RGB-POSITIVO-1-TT-H.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7825" cy="529301"/>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969630346"/>
        <w:docPartObj>
          <w:docPartGallery w:val="Page Numbers (Bottom of Page)"/>
          <w:docPartUnique/>
        </w:docPartObj>
      </w:sdtPr>
      <w:sdtEndPr/>
      <w:sdtContent>
        <w:r>
          <w:fldChar w:fldCharType="begin"/>
        </w:r>
        <w:r>
          <w:instrText xml:space="preserve"> PAGE   \* MERGEFORMAT </w:instrText>
        </w:r>
        <w:r>
          <w:fldChar w:fldCharType="separate"/>
        </w:r>
        <w:r w:rsidR="00B4578E">
          <w:rPr>
            <w:noProof/>
          </w:rPr>
          <w:t>19</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06E62" w14:textId="0EFC8DF1" w:rsidR="00B8607A" w:rsidRDefault="00B8607A" w:rsidP="00737140">
    <w:pPr>
      <w:pStyle w:val="Piedepgina"/>
      <w:pBdr>
        <w:top w:val="single" w:sz="4" w:space="1" w:color="auto"/>
      </w:pBdr>
      <w:jc w:val="right"/>
    </w:pPr>
    <w:r w:rsidRPr="00877FAC">
      <w:rPr>
        <w:noProof/>
        <w:lang w:val="eu-ES" w:eastAsia="eu-ES" w:bidi="ar-SA"/>
      </w:rPr>
      <w:drawing>
        <wp:anchor distT="0" distB="0" distL="114300" distR="114300" simplePos="0" relativeHeight="251658243" behindDoc="0" locked="0" layoutInCell="1" allowOverlap="1" wp14:anchorId="0660D7F9" wp14:editId="4C4A2274">
          <wp:simplePos x="0" y="0"/>
          <wp:positionH relativeFrom="margin">
            <wp:align>left</wp:align>
          </wp:positionH>
          <wp:positionV relativeFrom="paragraph">
            <wp:posOffset>175565</wp:posOffset>
          </wp:positionV>
          <wp:extent cx="1152124" cy="526695"/>
          <wp:effectExtent l="0" t="0" r="0" b="0"/>
          <wp:wrapNone/>
          <wp:docPr id="30" name="Imagen 30" descr="C:\Dropbox (MGEP)\Lana\Logoak\AF-MU-LOGOS-RGB-POSITIVO-1-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 (MGEP)\Lana\Logoak\AF-MU-LOGOS-RGB-POSITIVO-1-TT-H.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2124" cy="52669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492290764"/>
        <w:docPartObj>
          <w:docPartGallery w:val="Page Numbers (Bottom of Page)"/>
          <w:docPartUnique/>
        </w:docPartObj>
      </w:sdtPr>
      <w:sdtEndPr/>
      <w:sdtContent>
        <w:r>
          <w:fldChar w:fldCharType="begin"/>
        </w:r>
        <w:r>
          <w:instrText xml:space="preserve"> PAGE   \* MERGEFORMAT </w:instrText>
        </w:r>
        <w:r>
          <w:fldChar w:fldCharType="separate"/>
        </w:r>
        <w:r w:rsidR="00B4578E">
          <w:rPr>
            <w:noProof/>
          </w:rPr>
          <w:t>21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2FD0D" w14:textId="77777777" w:rsidR="0047521F" w:rsidRDefault="0047521F" w:rsidP="00FB250B">
      <w:r>
        <w:separator/>
      </w:r>
    </w:p>
    <w:p w14:paraId="0C12BCC2" w14:textId="77777777" w:rsidR="0047521F" w:rsidRDefault="0047521F"/>
  </w:footnote>
  <w:footnote w:type="continuationSeparator" w:id="0">
    <w:p w14:paraId="41682071" w14:textId="77777777" w:rsidR="0047521F" w:rsidRDefault="0047521F" w:rsidP="00FB250B">
      <w:r>
        <w:continuationSeparator/>
      </w:r>
    </w:p>
    <w:p w14:paraId="52B15AE1" w14:textId="77777777" w:rsidR="0047521F" w:rsidRDefault="0047521F"/>
  </w:footnote>
  <w:footnote w:type="continuationNotice" w:id="1">
    <w:p w14:paraId="663CE255" w14:textId="77777777" w:rsidR="0047521F" w:rsidRDefault="0047521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9C506" w14:textId="46A184BA" w:rsidR="00B8607A" w:rsidRDefault="00816A9E">
    <w:pPr>
      <w:pStyle w:val="Encabezado"/>
    </w:pPr>
    <w:r>
      <w:fldChar w:fldCharType="begin"/>
    </w:r>
    <w:r>
      <w:instrText xml:space="preserve"> STYLEREF  Titulo1_AurkibideanEz  \* MERGEFORMAT </w:instrText>
    </w:r>
    <w:r>
      <w:fldChar w:fldCharType="separate"/>
    </w:r>
    <w:r w:rsidR="003B593A">
      <w:rPr>
        <w:noProof/>
      </w:rPr>
      <w:t>Aurkibidea</w:t>
    </w:r>
    <w:r>
      <w:rPr>
        <w:noProof/>
      </w:rPr>
      <w:fldChar w:fldCharType="end"/>
    </w:r>
    <w:r>
      <w:fldChar w:fldCharType="begin"/>
    </w:r>
    <w:r>
      <w:instrText xml:space="preserve"> STYLEREF  "Título 1"  \* MERGEFORMAT </w:instrText>
    </w:r>
    <w:r>
      <w:fldChar w:fldCharType="separate"/>
    </w:r>
    <w:r w:rsidR="003B593A">
      <w:rPr>
        <w:noProof/>
      </w:rPr>
      <w:t>Ondorioak eta Etorkizuneko Ildoak</w: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B5A82" w14:textId="48BFA5C6" w:rsidR="00B8607A" w:rsidRDefault="008F74C4" w:rsidP="00877FAC">
    <w:pPr>
      <w:pStyle w:val="Encabezado"/>
      <w:jc w:val="right"/>
    </w:pPr>
    <w:fldSimple w:instr=" STYLEREF  &quot;Título 1&quot;  \* MERGEFORMAT ">
      <w:r w:rsidR="00816A9E">
        <w:rPr>
          <w:noProof/>
        </w:rPr>
        <w:t>Ondorioak eta Etorkizuneko Ildoak</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BDB76" w14:textId="189815A5" w:rsidR="002041E5" w:rsidRPr="008F74C4" w:rsidRDefault="008F74C4" w:rsidP="008F74C4">
    <w:pPr>
      <w:pStyle w:val="Encabezado"/>
    </w:pPr>
    <w:fldSimple w:instr=" STYLEREF  &quot;Título 1&quot;  \* MERGEFORMAT ">
      <w:r w:rsidR="00816A9E">
        <w:rPr>
          <w:noProof/>
        </w:rPr>
        <w:t>Sarrera</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01CAA" w14:textId="62F449C1" w:rsidR="00B8607A" w:rsidRDefault="00816A9E" w:rsidP="00877FAC">
    <w:pPr>
      <w:pStyle w:val="Encabezado"/>
      <w:jc w:val="right"/>
    </w:pPr>
    <w:r>
      <w:fldChar w:fldCharType="begin"/>
    </w:r>
    <w:r>
      <w:instrText xml:space="preserve"> STYLEREF  Titulo1_AurkibideanEz  \* MERGEFORMAT </w:instrText>
    </w:r>
    <w:r>
      <w:fldChar w:fldCharType="separate"/>
    </w:r>
    <w:r w:rsidR="007B41B9">
      <w:rPr>
        <w:noProof/>
      </w:rPr>
      <w:t>Abstract</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A2E3" w14:textId="0907676B" w:rsidR="00B8607A" w:rsidRDefault="00631B07" w:rsidP="00DF0A30">
    <w:pPr>
      <w:pStyle w:val="Encabezado"/>
      <w:jc w:val="right"/>
    </w:pPr>
    <w:r>
      <w:t>Aurkibidea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2C7CA" w14:textId="321BB355" w:rsidR="00B8607A" w:rsidRDefault="00631B07" w:rsidP="00DF0A30">
    <w:pPr>
      <w:pStyle w:val="Encabezado"/>
      <w:jc w:val="right"/>
    </w:pPr>
    <w:r>
      <w:t>Irudien Aurkibidea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C02C9" w14:textId="6EAB6983" w:rsidR="007A5F93" w:rsidRPr="006A60B4" w:rsidRDefault="006A60B4" w:rsidP="006A60B4">
    <w:pPr>
      <w:pStyle w:val="Encabezado"/>
    </w:pPr>
    <w:r>
      <w:t>Aurkibid</w:t>
    </w:r>
    <w:r w:rsidR="008F74C4">
      <w:t>ea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9DD59" w14:textId="7CEAF71F" w:rsidR="00B8607A" w:rsidRDefault="00816A9E">
    <w:pPr>
      <w:pStyle w:val="Encabezado"/>
    </w:pPr>
    <w:r>
      <w:fldChar w:fldCharType="begin"/>
    </w:r>
    <w:r>
      <w:instrText xml:space="preserve"> STYLEREF  "Título 1"  \* MERGEFORMAT </w:instrText>
    </w:r>
    <w:r>
      <w:fldChar w:fldCharType="separate"/>
    </w:r>
    <w:r w:rsidR="0026587B" w:rsidRPr="0026587B">
      <w:rPr>
        <w:b/>
        <w:bCs/>
        <w:noProof/>
        <w:lang w:val="es-ES"/>
      </w:rPr>
      <w:t>Sarrera</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C5855" w14:textId="11520EFD" w:rsidR="00B8607A" w:rsidRPr="00C6257F" w:rsidRDefault="00816A9E" w:rsidP="00877FAC">
    <w:pPr>
      <w:pStyle w:val="Encabezado"/>
      <w:jc w:val="right"/>
      <w:rPr>
        <w:lang w:val="es-ES"/>
      </w:rPr>
    </w:pPr>
    <w:r>
      <w:fldChar w:fldCharType="begin"/>
    </w:r>
    <w:r w:rsidRPr="00C6257F">
      <w:rPr>
        <w:lang w:val="es-ES"/>
      </w:rPr>
      <w:instrText xml:space="preserve"> STYLEREF  "Título 1"  \* MERGEFORMAT </w:instrText>
    </w:r>
    <w:r>
      <w:fldChar w:fldCharType="separate"/>
    </w:r>
    <w:r w:rsidR="00037E2B">
      <w:rPr>
        <w:b/>
        <w:bCs/>
        <w:noProof/>
        <w:lang w:val="es-ES"/>
      </w:rPr>
      <w:t>¡Error! No hay texto con el estilo especificado en el documento.</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F3136" w14:textId="77777777" w:rsidR="002041E5" w:rsidRDefault="00DF0A30" w:rsidP="00DB4163">
    <w:pPr>
      <w:pStyle w:val="Encabezado"/>
      <w:jc w:val="right"/>
    </w:pPr>
    <w:r>
      <w:t>Taulen aurkibidea eta Akronimoak</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0CD2A" w14:textId="0A1EB281" w:rsidR="00B8607A" w:rsidRDefault="00816A9E">
    <w:pPr>
      <w:pStyle w:val="Encabezado"/>
    </w:pPr>
    <w:r>
      <w:fldChar w:fldCharType="begin"/>
    </w:r>
    <w:r>
      <w:instrText>STYLEREF  "Título 1"  \* MERGEFORMAT</w:instrText>
    </w:r>
    <w:r>
      <w:fldChar w:fldCharType="separate"/>
    </w:r>
    <w:r>
      <w:rPr>
        <w:noProof/>
      </w:rPr>
      <w:t>Ondorioak eta Etorkizuneko Ildoak</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146CA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A2065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9FEDC88"/>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88884204"/>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7E82CB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6E92D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201D6E"/>
    <w:lvl w:ilvl="0">
      <w:start w:val="1"/>
      <w:numFmt w:val="bullet"/>
      <w:pStyle w:val="Listaconvietas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F9E45594"/>
    <w:lvl w:ilvl="0">
      <w:start w:val="1"/>
      <w:numFmt w:val="bullet"/>
      <w:pStyle w:val="Listaconvietas2"/>
      <w:lvlText w:val=""/>
      <w:lvlJc w:val="left"/>
      <w:pPr>
        <w:ind w:left="643" w:hanging="360"/>
      </w:pPr>
      <w:rPr>
        <w:rFonts w:ascii="Wingdings" w:hAnsi="Wingdings" w:hint="default"/>
      </w:rPr>
    </w:lvl>
  </w:abstractNum>
  <w:abstractNum w:abstractNumId="8" w15:restartNumberingAfterBreak="0">
    <w:nsid w:val="FFFFFF88"/>
    <w:multiLevelType w:val="singleLevel"/>
    <w:tmpl w:val="DFB821B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CC92B89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2ADD15BD"/>
    <w:multiLevelType w:val="multilevel"/>
    <w:tmpl w:val="CFFC96CE"/>
    <w:lvl w:ilvl="0">
      <w:start w:val="1"/>
      <w:numFmt w:val="upperLetter"/>
      <w:lvlText w:val="%1."/>
      <w:lvlJc w:val="left"/>
      <w:pPr>
        <w:ind w:left="0" w:firstLine="0"/>
      </w:pPr>
      <w:rPr>
        <w:rFonts w:hint="default"/>
      </w:rPr>
    </w:lvl>
    <w:lvl w:ilvl="1">
      <w:start w:val="1"/>
      <w:numFmt w:val="decimal"/>
      <w:lvlText w:val="%1.%2."/>
      <w:lvlJc w:val="left"/>
      <w:pPr>
        <w:ind w:left="284" w:firstLine="850"/>
      </w:pPr>
      <w:rPr>
        <w:rFonts w:hint="default"/>
      </w:rPr>
    </w:lvl>
    <w:lvl w:ilvl="2">
      <w:start w:val="1"/>
      <w:numFmt w:val="decimal"/>
      <w:lvlText w:val="%1.%3.%2"/>
      <w:lvlJc w:val="left"/>
      <w:pPr>
        <w:ind w:left="567" w:firstLine="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B1B54C2"/>
    <w:multiLevelType w:val="multilevel"/>
    <w:tmpl w:val="6CEE4502"/>
    <w:lvl w:ilvl="0">
      <w:start w:val="1"/>
      <w:numFmt w:val="decimal"/>
      <w:lvlText w:val="Capítulo %1."/>
      <w:lvlJc w:val="left"/>
      <w:pPr>
        <w:ind w:left="360" w:hanging="360"/>
      </w:pPr>
      <w:rPr>
        <w:rFonts w:ascii="Cambria" w:hAnsi="Cambria" w:hint="default"/>
        <w:b w:val="0"/>
        <w:i w:val="0"/>
        <w:caps w:val="0"/>
        <w:strike w:val="0"/>
        <w:dstrike w:val="0"/>
        <w:vanish w:val="0"/>
        <w:color w:val="000000"/>
        <w:sz w:val="56"/>
        <w:szCs w:val="4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EEB3A0D"/>
    <w:multiLevelType w:val="hybridMultilevel"/>
    <w:tmpl w:val="00C6FCEC"/>
    <w:lvl w:ilvl="0" w:tplc="72BE825E">
      <w:start w:val="1"/>
      <w:numFmt w:val="decimal"/>
      <w:pStyle w:val="SeccionApendice"/>
      <w:lvlText w:val="A -%1"/>
      <w:lvlJc w:val="left"/>
      <w:pPr>
        <w:ind w:left="720" w:hanging="360"/>
      </w:pPr>
      <w:rPr>
        <w:rFonts w:ascii="Cambria" w:hAnsi="Cambria" w:hint="default"/>
        <w:b w:val="0"/>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25E54F8"/>
    <w:multiLevelType w:val="multilevel"/>
    <w:tmpl w:val="554EE540"/>
    <w:lvl w:ilvl="0">
      <w:start w:val="1"/>
      <w:numFmt w:val="upperLetter"/>
      <w:pStyle w:val="Ttulo7"/>
      <w:lvlText w:val="%1."/>
      <w:lvlJc w:val="left"/>
      <w:pPr>
        <w:ind w:left="0" w:firstLine="0"/>
      </w:pPr>
      <w:rPr>
        <w:rFonts w:hint="default"/>
      </w:rPr>
    </w:lvl>
    <w:lvl w:ilvl="1">
      <w:start w:val="1"/>
      <w:numFmt w:val="decimal"/>
      <w:pStyle w:val="Ttulo8"/>
      <w:lvlText w:val="%1.%2."/>
      <w:lvlJc w:val="left"/>
      <w:pPr>
        <w:ind w:left="1134" w:hanging="850"/>
      </w:pPr>
      <w:rPr>
        <w:rFonts w:hint="default"/>
      </w:rPr>
    </w:lvl>
    <w:lvl w:ilvl="2">
      <w:start w:val="1"/>
      <w:numFmt w:val="decimal"/>
      <w:pStyle w:val="Ttulo9"/>
      <w:lvlText w:val="%1.%3.%2"/>
      <w:lvlJc w:val="left"/>
      <w:pPr>
        <w:ind w:left="1559" w:hanging="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40943BC"/>
    <w:multiLevelType w:val="hybridMultilevel"/>
    <w:tmpl w:val="78CCC9E0"/>
    <w:lvl w:ilvl="0" w:tplc="042D0001">
      <w:start w:val="1"/>
      <w:numFmt w:val="bullet"/>
      <w:lvlText w:val=""/>
      <w:lvlJc w:val="left"/>
      <w:pPr>
        <w:ind w:left="720" w:hanging="360"/>
      </w:pPr>
      <w:rPr>
        <w:rFonts w:ascii="Symbol" w:hAnsi="Symbol" w:hint="default"/>
      </w:rPr>
    </w:lvl>
    <w:lvl w:ilvl="1" w:tplc="042D0003">
      <w:start w:val="1"/>
      <w:numFmt w:val="bullet"/>
      <w:lvlText w:val="o"/>
      <w:lvlJc w:val="left"/>
      <w:pPr>
        <w:ind w:left="1440" w:hanging="360"/>
      </w:pPr>
      <w:rPr>
        <w:rFonts w:ascii="Courier New" w:hAnsi="Courier New" w:cs="Courier New" w:hint="default"/>
      </w:rPr>
    </w:lvl>
    <w:lvl w:ilvl="2" w:tplc="042D0005">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15" w15:restartNumberingAfterBreak="0">
    <w:nsid w:val="4A7C45AC"/>
    <w:multiLevelType w:val="multilevel"/>
    <w:tmpl w:val="3B964AD6"/>
    <w:lvl w:ilvl="0">
      <w:start w:val="1"/>
      <w:numFmt w:val="upperLetter"/>
      <w:lvlText w:val="%1."/>
      <w:lvlJc w:val="left"/>
      <w:pPr>
        <w:tabs>
          <w:tab w:val="num" w:pos="567"/>
        </w:tabs>
        <w:ind w:left="567" w:hanging="567"/>
      </w:pPr>
      <w:rPr>
        <w:rFonts w:hint="default"/>
      </w:rPr>
    </w:lvl>
    <w:lvl w:ilvl="1">
      <w:start w:val="1"/>
      <w:numFmt w:val="decimal"/>
      <w:lvlRestart w:val="0"/>
      <w:lvlText w:val="%1.%2."/>
      <w:lvlJc w:val="left"/>
      <w:pPr>
        <w:tabs>
          <w:tab w:val="num" w:pos="851"/>
        </w:tabs>
        <w:ind w:left="851" w:hanging="567"/>
      </w:pPr>
      <w:rPr>
        <w:rFonts w:hint="default"/>
      </w:rPr>
    </w:lvl>
    <w:lvl w:ilvl="2">
      <w:start w:val="1"/>
      <w:numFmt w:val="decimal"/>
      <w:lvlRestart w:val="0"/>
      <w:lvlText w:val="%1.%2.%3."/>
      <w:lvlJc w:val="left"/>
      <w:pPr>
        <w:tabs>
          <w:tab w:val="num" w:pos="1134"/>
        </w:tabs>
        <w:ind w:left="1134"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1EF7A41"/>
    <w:multiLevelType w:val="hybridMultilevel"/>
    <w:tmpl w:val="9ADA2D18"/>
    <w:lvl w:ilvl="0" w:tplc="565EC596">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D775788"/>
    <w:multiLevelType w:val="hybridMultilevel"/>
    <w:tmpl w:val="5EB007B4"/>
    <w:lvl w:ilvl="0" w:tplc="0C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04A2FFE"/>
    <w:multiLevelType w:val="multilevel"/>
    <w:tmpl w:val="4BC2CDF8"/>
    <w:lvl w:ilvl="0">
      <w:start w:val="1"/>
      <w:numFmt w:val="decimal"/>
      <w:pStyle w:val="Ttulo1"/>
      <w:lvlText w:val=" %1."/>
      <w:lvlJc w:val="left"/>
      <w:pPr>
        <w:tabs>
          <w:tab w:val="num" w:pos="0"/>
        </w:tabs>
        <w:ind w:left="0" w:firstLine="0"/>
      </w:pPr>
      <w:rPr>
        <w:rFonts w:hint="default"/>
      </w:rPr>
    </w:lvl>
    <w:lvl w:ilvl="1">
      <w:start w:val="1"/>
      <w:numFmt w:val="decimal"/>
      <w:pStyle w:val="Ttulo2"/>
      <w:lvlText w:val="%1.%2"/>
      <w:lvlJc w:val="left"/>
      <w:pPr>
        <w:tabs>
          <w:tab w:val="num" w:pos="709"/>
        </w:tabs>
        <w:ind w:left="709" w:hanging="709"/>
      </w:pPr>
      <w:rPr>
        <w:rFonts w:hint="default"/>
        <w:lang w:val="en-US"/>
      </w:rPr>
    </w:lvl>
    <w:lvl w:ilvl="2">
      <w:start w:val="1"/>
      <w:numFmt w:val="decimal"/>
      <w:pStyle w:val="Ttulo3"/>
      <w:lvlText w:val="%1.%2.%3"/>
      <w:lvlJc w:val="left"/>
      <w:pPr>
        <w:ind w:left="1134" w:hanging="850"/>
      </w:pPr>
      <w:rPr>
        <w:rFonts w:hint="default"/>
      </w:rPr>
    </w:lvl>
    <w:lvl w:ilvl="3">
      <w:start w:val="1"/>
      <w:numFmt w:val="decimal"/>
      <w:pStyle w:val="Ttulo4"/>
      <w:lvlText w:val="%1.%2.%3.%4"/>
      <w:lvlJc w:val="left"/>
      <w:pPr>
        <w:ind w:left="1559" w:hanging="992"/>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0CD6C41"/>
    <w:multiLevelType w:val="hybridMultilevel"/>
    <w:tmpl w:val="898A1C4E"/>
    <w:lvl w:ilvl="0" w:tplc="CEA2D2C6">
      <w:start w:val="3"/>
      <w:numFmt w:val="bullet"/>
      <w:lvlText w:val=""/>
      <w:lvlJc w:val="left"/>
      <w:pPr>
        <w:ind w:left="720" w:hanging="360"/>
      </w:pPr>
      <w:rPr>
        <w:rFonts w:ascii="Wingdings" w:eastAsiaTheme="minorHAnsi" w:hAnsi="Wingdings" w:cstheme="minorBidi" w:hint="default"/>
      </w:rPr>
    </w:lvl>
    <w:lvl w:ilvl="1" w:tplc="042D0003">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20" w15:restartNumberingAfterBreak="0">
    <w:nsid w:val="6DF776AF"/>
    <w:multiLevelType w:val="hybridMultilevel"/>
    <w:tmpl w:val="5BF411F6"/>
    <w:lvl w:ilvl="0" w:tplc="B0F89444">
      <w:start w:val="1"/>
      <w:numFmt w:val="decimal"/>
      <w:lvlText w:val="%1-"/>
      <w:lvlJc w:val="left"/>
      <w:pPr>
        <w:ind w:left="720" w:hanging="360"/>
      </w:pPr>
      <w:rPr>
        <w:rFonts w:hint="default"/>
      </w:rPr>
    </w:lvl>
    <w:lvl w:ilvl="1" w:tplc="042D0019" w:tentative="1">
      <w:start w:val="1"/>
      <w:numFmt w:val="lowerLetter"/>
      <w:lvlText w:val="%2."/>
      <w:lvlJc w:val="left"/>
      <w:pPr>
        <w:ind w:left="1440" w:hanging="360"/>
      </w:pPr>
    </w:lvl>
    <w:lvl w:ilvl="2" w:tplc="042D001B" w:tentative="1">
      <w:start w:val="1"/>
      <w:numFmt w:val="lowerRoman"/>
      <w:lvlText w:val="%3."/>
      <w:lvlJc w:val="right"/>
      <w:pPr>
        <w:ind w:left="2160" w:hanging="180"/>
      </w:pPr>
    </w:lvl>
    <w:lvl w:ilvl="3" w:tplc="042D000F" w:tentative="1">
      <w:start w:val="1"/>
      <w:numFmt w:val="decimal"/>
      <w:lvlText w:val="%4."/>
      <w:lvlJc w:val="left"/>
      <w:pPr>
        <w:ind w:left="2880" w:hanging="360"/>
      </w:pPr>
    </w:lvl>
    <w:lvl w:ilvl="4" w:tplc="042D0019" w:tentative="1">
      <w:start w:val="1"/>
      <w:numFmt w:val="lowerLetter"/>
      <w:lvlText w:val="%5."/>
      <w:lvlJc w:val="left"/>
      <w:pPr>
        <w:ind w:left="3600" w:hanging="360"/>
      </w:pPr>
    </w:lvl>
    <w:lvl w:ilvl="5" w:tplc="042D001B" w:tentative="1">
      <w:start w:val="1"/>
      <w:numFmt w:val="lowerRoman"/>
      <w:lvlText w:val="%6."/>
      <w:lvlJc w:val="right"/>
      <w:pPr>
        <w:ind w:left="4320" w:hanging="180"/>
      </w:pPr>
    </w:lvl>
    <w:lvl w:ilvl="6" w:tplc="042D000F" w:tentative="1">
      <w:start w:val="1"/>
      <w:numFmt w:val="decimal"/>
      <w:lvlText w:val="%7."/>
      <w:lvlJc w:val="left"/>
      <w:pPr>
        <w:ind w:left="5040" w:hanging="360"/>
      </w:pPr>
    </w:lvl>
    <w:lvl w:ilvl="7" w:tplc="042D0019" w:tentative="1">
      <w:start w:val="1"/>
      <w:numFmt w:val="lowerLetter"/>
      <w:lvlText w:val="%8."/>
      <w:lvlJc w:val="left"/>
      <w:pPr>
        <w:ind w:left="5760" w:hanging="360"/>
      </w:pPr>
    </w:lvl>
    <w:lvl w:ilvl="8" w:tplc="042D001B" w:tentative="1">
      <w:start w:val="1"/>
      <w:numFmt w:val="lowerRoman"/>
      <w:lvlText w:val="%9."/>
      <w:lvlJc w:val="right"/>
      <w:pPr>
        <w:ind w:left="6480" w:hanging="180"/>
      </w:pPr>
    </w:lvl>
  </w:abstractNum>
  <w:abstractNum w:abstractNumId="21" w15:restartNumberingAfterBreak="0">
    <w:nsid w:val="6F125998"/>
    <w:multiLevelType w:val="multilevel"/>
    <w:tmpl w:val="CC5426FC"/>
    <w:lvl w:ilvl="0">
      <w:start w:val="1"/>
      <w:numFmt w:val="upperLetter"/>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70622673"/>
    <w:multiLevelType w:val="hybridMultilevel"/>
    <w:tmpl w:val="26EA4B72"/>
    <w:lvl w:ilvl="0" w:tplc="D11EF68C">
      <w:start w:val="1"/>
      <w:numFmt w:val="upperLetter"/>
      <w:lvlText w:val="Apéndice %1."/>
      <w:lvlJc w:val="left"/>
      <w:pPr>
        <w:ind w:left="720" w:hanging="360"/>
      </w:pPr>
      <w:rPr>
        <w:rFonts w:ascii="Cambria" w:hAnsi="Cambria" w:hint="default"/>
        <w:b w:val="0"/>
        <w:i w:val="0"/>
        <w:sz w:val="4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E8349E8"/>
    <w:multiLevelType w:val="hybridMultilevel"/>
    <w:tmpl w:val="60285980"/>
    <w:lvl w:ilvl="0" w:tplc="042D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60473102">
    <w:abstractNumId w:val="21"/>
  </w:num>
  <w:num w:numId="2" w16cid:durableId="53434161">
    <w:abstractNumId w:val="11"/>
  </w:num>
  <w:num w:numId="3" w16cid:durableId="1769159834">
    <w:abstractNumId w:val="22"/>
  </w:num>
  <w:num w:numId="4" w16cid:durableId="952982102">
    <w:abstractNumId w:val="12"/>
  </w:num>
  <w:num w:numId="5" w16cid:durableId="696080958">
    <w:abstractNumId w:val="15"/>
  </w:num>
  <w:num w:numId="6" w16cid:durableId="576089650">
    <w:abstractNumId w:val="18"/>
  </w:num>
  <w:num w:numId="7" w16cid:durableId="1990135099">
    <w:abstractNumId w:val="18"/>
    <w:lvlOverride w:ilvl="0">
      <w:lvl w:ilvl="0">
        <w:start w:val="1"/>
        <w:numFmt w:val="decimal"/>
        <w:pStyle w:val="Ttulo1"/>
        <w:lvlText w:val=" %1."/>
        <w:lvlJc w:val="left"/>
        <w:pPr>
          <w:tabs>
            <w:tab w:val="num" w:pos="0"/>
          </w:tabs>
          <w:ind w:left="0" w:firstLine="0"/>
        </w:pPr>
        <w:rPr>
          <w:rFonts w:hint="default"/>
        </w:rPr>
      </w:lvl>
    </w:lvlOverride>
    <w:lvlOverride w:ilvl="1">
      <w:lvl w:ilvl="1">
        <w:start w:val="1"/>
        <w:numFmt w:val="decimal"/>
        <w:pStyle w:val="Ttulo2"/>
        <w:lvlText w:val="%1.%2"/>
        <w:lvlJc w:val="left"/>
        <w:pPr>
          <w:tabs>
            <w:tab w:val="num" w:pos="709"/>
          </w:tabs>
          <w:ind w:left="709" w:hanging="709"/>
        </w:pPr>
        <w:rPr>
          <w:rFonts w:hint="default"/>
        </w:rPr>
      </w:lvl>
    </w:lvlOverride>
    <w:lvlOverride w:ilvl="2">
      <w:lvl w:ilvl="2">
        <w:start w:val="1"/>
        <w:numFmt w:val="decimal"/>
        <w:pStyle w:val="Ttulo3"/>
        <w:lvlText w:val="%1.%2.%3"/>
        <w:lvlJc w:val="left"/>
        <w:pPr>
          <w:ind w:left="1134" w:hanging="850"/>
        </w:pPr>
        <w:rPr>
          <w:rFonts w:hint="default"/>
        </w:rPr>
      </w:lvl>
    </w:lvlOverride>
    <w:lvlOverride w:ilvl="3">
      <w:lvl w:ilvl="3">
        <w:start w:val="1"/>
        <w:numFmt w:val="decimal"/>
        <w:pStyle w:val="Ttulo4"/>
        <w:lvlText w:val="%1.%2.%3.%4"/>
        <w:lvlJc w:val="left"/>
        <w:pPr>
          <w:ind w:left="1418" w:hanging="851"/>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8" w16cid:durableId="198931156">
    <w:abstractNumId w:val="8"/>
  </w:num>
  <w:num w:numId="9" w16cid:durableId="1108232615">
    <w:abstractNumId w:val="3"/>
  </w:num>
  <w:num w:numId="10" w16cid:durableId="812412374">
    <w:abstractNumId w:val="2"/>
  </w:num>
  <w:num w:numId="11" w16cid:durableId="34699195">
    <w:abstractNumId w:val="1"/>
  </w:num>
  <w:num w:numId="12" w16cid:durableId="729503365">
    <w:abstractNumId w:val="0"/>
  </w:num>
  <w:num w:numId="13" w16cid:durableId="1218518202">
    <w:abstractNumId w:val="9"/>
  </w:num>
  <w:num w:numId="14" w16cid:durableId="1229999777">
    <w:abstractNumId w:val="7"/>
  </w:num>
  <w:num w:numId="15" w16cid:durableId="192116296">
    <w:abstractNumId w:val="6"/>
  </w:num>
  <w:num w:numId="16" w16cid:durableId="146214152">
    <w:abstractNumId w:val="5"/>
  </w:num>
  <w:num w:numId="17" w16cid:durableId="247154539">
    <w:abstractNumId w:val="4"/>
  </w:num>
  <w:num w:numId="18" w16cid:durableId="237831244">
    <w:abstractNumId w:val="18"/>
    <w:lvlOverride w:ilvl="0">
      <w:startOverride w:val="1"/>
      <w:lvl w:ilvl="0">
        <w:start w:val="1"/>
        <w:numFmt w:val="decimal"/>
        <w:pStyle w:val="Ttulo1"/>
        <w:lvlText w:val=" %1."/>
        <w:lvlJc w:val="left"/>
        <w:pPr>
          <w:tabs>
            <w:tab w:val="num" w:pos="0"/>
          </w:tabs>
          <w:ind w:left="0" w:firstLine="0"/>
        </w:pPr>
        <w:rPr>
          <w:rFonts w:hint="default"/>
        </w:rPr>
      </w:lvl>
    </w:lvlOverride>
    <w:lvlOverride w:ilvl="1">
      <w:startOverride w:val="1"/>
      <w:lvl w:ilvl="1">
        <w:start w:val="1"/>
        <w:numFmt w:val="decimal"/>
        <w:pStyle w:val="Ttulo2"/>
        <w:lvlText w:val="%1.%2"/>
        <w:lvlJc w:val="left"/>
        <w:pPr>
          <w:tabs>
            <w:tab w:val="num" w:pos="709"/>
          </w:tabs>
          <w:ind w:left="709" w:hanging="709"/>
        </w:pPr>
        <w:rPr>
          <w:rFonts w:hint="default"/>
        </w:rPr>
      </w:lvl>
    </w:lvlOverride>
    <w:lvlOverride w:ilvl="2">
      <w:startOverride w:val="1"/>
      <w:lvl w:ilvl="2">
        <w:start w:val="1"/>
        <w:numFmt w:val="decimal"/>
        <w:pStyle w:val="Ttulo3"/>
        <w:lvlText w:val="%1.%2.%3"/>
        <w:lvlJc w:val="left"/>
        <w:pPr>
          <w:ind w:left="1134" w:hanging="850"/>
        </w:pPr>
        <w:rPr>
          <w:rFonts w:hint="default"/>
        </w:rPr>
      </w:lvl>
    </w:lvlOverride>
    <w:lvlOverride w:ilvl="3">
      <w:startOverride w:val="1"/>
      <w:lvl w:ilvl="3">
        <w:start w:val="1"/>
        <w:numFmt w:val="decimal"/>
        <w:pStyle w:val="Ttulo4"/>
        <w:lvlText w:val="%1.%2.%3.%4"/>
        <w:lvlJc w:val="left"/>
        <w:pPr>
          <w:ind w:left="1418" w:hanging="851"/>
        </w:pPr>
        <w:rPr>
          <w:rFonts w:hint="default"/>
        </w:rPr>
      </w:lvl>
    </w:lvlOverride>
    <w:lvlOverride w:ilvl="4">
      <w:startOverride w:val="1"/>
      <w:lvl w:ilvl="4">
        <w:start w:val="1"/>
        <w:numFmt w:val="decimal"/>
        <w:pStyle w:val="Ttulo5"/>
        <w:lvlText w:val="%1.%2.%3.%4.%5"/>
        <w:lvlJc w:val="left"/>
        <w:pPr>
          <w:ind w:left="1008" w:hanging="1008"/>
        </w:pPr>
        <w:rPr>
          <w:rFonts w:hint="default"/>
        </w:rPr>
      </w:lvl>
    </w:lvlOverride>
    <w:lvlOverride w:ilvl="5">
      <w:startOverride w:val="1"/>
      <w:lvl w:ilvl="5">
        <w:start w:val="1"/>
        <w:numFmt w:val="decimal"/>
        <w:pStyle w:val="Ttulo6"/>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19" w16cid:durableId="1917590517">
    <w:abstractNumId w:val="18"/>
  </w:num>
  <w:num w:numId="20" w16cid:durableId="434902946">
    <w:abstractNumId w:val="13"/>
  </w:num>
  <w:num w:numId="21" w16cid:durableId="1987935277">
    <w:abstractNumId w:val="13"/>
    <w:lvlOverride w:ilvl="0">
      <w:lvl w:ilvl="0">
        <w:start w:val="1"/>
        <w:numFmt w:val="upperLetter"/>
        <w:pStyle w:val="Ttulo7"/>
        <w:lvlText w:val="%1."/>
        <w:lvlJc w:val="left"/>
        <w:pPr>
          <w:ind w:left="0" w:firstLine="0"/>
        </w:pPr>
        <w:rPr>
          <w:rFonts w:hint="default"/>
        </w:rPr>
      </w:lvl>
    </w:lvlOverride>
    <w:lvlOverride w:ilvl="1">
      <w:lvl w:ilvl="1">
        <w:start w:val="1"/>
        <w:numFmt w:val="decimal"/>
        <w:pStyle w:val="Ttulo8"/>
        <w:lvlText w:val="%1.%2."/>
        <w:lvlJc w:val="left"/>
        <w:pPr>
          <w:ind w:left="284" w:firstLine="76"/>
        </w:pPr>
        <w:rPr>
          <w:rFonts w:hint="default"/>
        </w:rPr>
      </w:lvl>
    </w:lvlOverride>
    <w:lvlOverride w:ilvl="2">
      <w:lvl w:ilvl="2">
        <w:start w:val="1"/>
        <w:numFmt w:val="decimal"/>
        <w:pStyle w:val="Ttulo9"/>
        <w:lvlText w:val="%1.%3.%2"/>
        <w:lvlJc w:val="left"/>
        <w:pPr>
          <w:ind w:left="567" w:firstLine="992"/>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2" w16cid:durableId="738400951">
    <w:abstractNumId w:val="10"/>
  </w:num>
  <w:num w:numId="23" w16cid:durableId="372114895">
    <w:abstractNumId w:val="13"/>
  </w:num>
  <w:num w:numId="24" w16cid:durableId="1762991515">
    <w:abstractNumId w:val="13"/>
    <w:lvlOverride w:ilvl="0">
      <w:lvl w:ilvl="0">
        <w:start w:val="1"/>
        <w:numFmt w:val="upperLetter"/>
        <w:pStyle w:val="Ttulo7"/>
        <w:lvlText w:val="%1."/>
        <w:lvlJc w:val="left"/>
        <w:pPr>
          <w:ind w:left="0" w:firstLine="0"/>
        </w:pPr>
        <w:rPr>
          <w:rFonts w:hint="default"/>
        </w:rPr>
      </w:lvl>
    </w:lvlOverride>
    <w:lvlOverride w:ilvl="1">
      <w:lvl w:ilvl="1">
        <w:start w:val="1"/>
        <w:numFmt w:val="decimal"/>
        <w:pStyle w:val="Ttulo8"/>
        <w:lvlText w:val="%1.%2."/>
        <w:lvlJc w:val="left"/>
        <w:pPr>
          <w:ind w:left="1134" w:hanging="850"/>
        </w:pPr>
        <w:rPr>
          <w:rFonts w:hint="default"/>
        </w:rPr>
      </w:lvl>
    </w:lvlOverride>
    <w:lvlOverride w:ilvl="2">
      <w:lvl w:ilvl="2">
        <w:start w:val="1"/>
        <w:numFmt w:val="decimal"/>
        <w:pStyle w:val="Ttulo9"/>
        <w:lvlText w:val="%1.%3.%2"/>
        <w:lvlJc w:val="left"/>
        <w:pPr>
          <w:ind w:left="1559" w:hanging="992"/>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16cid:durableId="31659853">
    <w:abstractNumId w:val="13"/>
    <w:lvlOverride w:ilvl="0">
      <w:lvl w:ilvl="0">
        <w:start w:val="1"/>
        <w:numFmt w:val="upperLetter"/>
        <w:pStyle w:val="Ttulo7"/>
        <w:lvlText w:val="%1."/>
        <w:lvlJc w:val="left"/>
        <w:pPr>
          <w:ind w:left="0" w:firstLine="0"/>
        </w:pPr>
        <w:rPr>
          <w:rFonts w:hint="default"/>
        </w:rPr>
      </w:lvl>
    </w:lvlOverride>
    <w:lvlOverride w:ilvl="1">
      <w:lvl w:ilvl="1">
        <w:start w:val="1"/>
        <w:numFmt w:val="decimal"/>
        <w:pStyle w:val="Ttulo8"/>
        <w:lvlText w:val="%1.%2."/>
        <w:lvlJc w:val="left"/>
        <w:pPr>
          <w:ind w:left="284" w:firstLine="850"/>
        </w:pPr>
        <w:rPr>
          <w:rFonts w:hint="default"/>
        </w:rPr>
      </w:lvl>
    </w:lvlOverride>
    <w:lvlOverride w:ilvl="2">
      <w:lvl w:ilvl="2">
        <w:start w:val="1"/>
        <w:numFmt w:val="decimal"/>
        <w:pStyle w:val="Ttulo9"/>
        <w:lvlText w:val="%1.%3.%2"/>
        <w:lvlJc w:val="left"/>
        <w:pPr>
          <w:ind w:left="1559" w:hanging="992"/>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6" w16cid:durableId="166336670">
    <w:abstractNumId w:val="6"/>
  </w:num>
  <w:num w:numId="27" w16cid:durableId="1514220335">
    <w:abstractNumId w:val="18"/>
  </w:num>
  <w:num w:numId="28" w16cid:durableId="1965455271">
    <w:abstractNumId w:val="18"/>
  </w:num>
  <w:num w:numId="29" w16cid:durableId="1761566349">
    <w:abstractNumId w:val="18"/>
  </w:num>
  <w:num w:numId="30" w16cid:durableId="2061392713">
    <w:abstractNumId w:val="18"/>
  </w:num>
  <w:num w:numId="31" w16cid:durableId="943342756">
    <w:abstractNumId w:val="19"/>
  </w:num>
  <w:num w:numId="32" w16cid:durableId="116028592">
    <w:abstractNumId w:val="16"/>
  </w:num>
  <w:num w:numId="33" w16cid:durableId="1417096380">
    <w:abstractNumId w:val="20"/>
  </w:num>
  <w:num w:numId="34" w16cid:durableId="1578634393">
    <w:abstractNumId w:val="14"/>
  </w:num>
  <w:num w:numId="35" w16cid:durableId="223687349">
    <w:abstractNumId w:val="17"/>
  </w:num>
  <w:num w:numId="36" w16cid:durableId="395058421">
    <w:abstractNumId w:val="23"/>
  </w:num>
  <w:num w:numId="37" w16cid:durableId="73559490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evenAndOddHeaders/>
  <w:bookFoldPrintingSheets w:val="-4"/>
  <w:drawingGridHorizontalSpacing w:val="110"/>
  <w:displayHorizontalDrawingGridEvery w:val="2"/>
  <w:characterSpacingControl w:val="doNotCompress"/>
  <w:hdrShapeDefaults>
    <o:shapedefaults v:ext="edit" spidmax="2050" fillcolor="#17859a" strokecolor="#17859a">
      <v:fill color="#17859a"/>
      <v:stroke color="#17859a" weight="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1B9"/>
    <w:rsid w:val="0000157B"/>
    <w:rsid w:val="00002102"/>
    <w:rsid w:val="000034AE"/>
    <w:rsid w:val="00004813"/>
    <w:rsid w:val="0001531E"/>
    <w:rsid w:val="00017A27"/>
    <w:rsid w:val="000225BF"/>
    <w:rsid w:val="00023384"/>
    <w:rsid w:val="00023EA0"/>
    <w:rsid w:val="00025121"/>
    <w:rsid w:val="000258FB"/>
    <w:rsid w:val="00025F4C"/>
    <w:rsid w:val="00027607"/>
    <w:rsid w:val="00031377"/>
    <w:rsid w:val="0003144B"/>
    <w:rsid w:val="00032030"/>
    <w:rsid w:val="0003480B"/>
    <w:rsid w:val="00034A86"/>
    <w:rsid w:val="00034D17"/>
    <w:rsid w:val="000364AA"/>
    <w:rsid w:val="00036574"/>
    <w:rsid w:val="0003742D"/>
    <w:rsid w:val="00037E2B"/>
    <w:rsid w:val="00041FAC"/>
    <w:rsid w:val="0004292B"/>
    <w:rsid w:val="0004489A"/>
    <w:rsid w:val="00047D9B"/>
    <w:rsid w:val="000500A9"/>
    <w:rsid w:val="00052441"/>
    <w:rsid w:val="00055D77"/>
    <w:rsid w:val="00056565"/>
    <w:rsid w:val="00057A45"/>
    <w:rsid w:val="00057AEF"/>
    <w:rsid w:val="000606BC"/>
    <w:rsid w:val="000631BD"/>
    <w:rsid w:val="000707FF"/>
    <w:rsid w:val="00071237"/>
    <w:rsid w:val="00071B02"/>
    <w:rsid w:val="00072184"/>
    <w:rsid w:val="0007314A"/>
    <w:rsid w:val="0007561E"/>
    <w:rsid w:val="000771F4"/>
    <w:rsid w:val="00081768"/>
    <w:rsid w:val="00081CF4"/>
    <w:rsid w:val="00082F35"/>
    <w:rsid w:val="00083DBF"/>
    <w:rsid w:val="0008441A"/>
    <w:rsid w:val="00085608"/>
    <w:rsid w:val="00086CA6"/>
    <w:rsid w:val="0008729F"/>
    <w:rsid w:val="0009028C"/>
    <w:rsid w:val="000908F0"/>
    <w:rsid w:val="000914D3"/>
    <w:rsid w:val="000915CF"/>
    <w:rsid w:val="00092346"/>
    <w:rsid w:val="000A1B06"/>
    <w:rsid w:val="000A5784"/>
    <w:rsid w:val="000A6F3E"/>
    <w:rsid w:val="000B0568"/>
    <w:rsid w:val="000B1513"/>
    <w:rsid w:val="000B3B07"/>
    <w:rsid w:val="000B4A76"/>
    <w:rsid w:val="000B7226"/>
    <w:rsid w:val="000C1B60"/>
    <w:rsid w:val="000C2D73"/>
    <w:rsid w:val="000C2EC2"/>
    <w:rsid w:val="000C31B9"/>
    <w:rsid w:val="000C3474"/>
    <w:rsid w:val="000C58CF"/>
    <w:rsid w:val="000C654A"/>
    <w:rsid w:val="000C7017"/>
    <w:rsid w:val="000C78CC"/>
    <w:rsid w:val="000D0985"/>
    <w:rsid w:val="000D0A71"/>
    <w:rsid w:val="000D13E6"/>
    <w:rsid w:val="000D4602"/>
    <w:rsid w:val="000D5447"/>
    <w:rsid w:val="000D5A85"/>
    <w:rsid w:val="000D5C38"/>
    <w:rsid w:val="000D65F6"/>
    <w:rsid w:val="000D7C64"/>
    <w:rsid w:val="000E32E1"/>
    <w:rsid w:val="000E3414"/>
    <w:rsid w:val="000E374B"/>
    <w:rsid w:val="000E3D48"/>
    <w:rsid w:val="000E4C0A"/>
    <w:rsid w:val="000E5DB6"/>
    <w:rsid w:val="000E624C"/>
    <w:rsid w:val="000E6518"/>
    <w:rsid w:val="000F21DA"/>
    <w:rsid w:val="000F35AD"/>
    <w:rsid w:val="000F38A4"/>
    <w:rsid w:val="000F7678"/>
    <w:rsid w:val="00100560"/>
    <w:rsid w:val="001009F0"/>
    <w:rsid w:val="00102717"/>
    <w:rsid w:val="00103C9A"/>
    <w:rsid w:val="00104270"/>
    <w:rsid w:val="001043FF"/>
    <w:rsid w:val="001047A3"/>
    <w:rsid w:val="001058FC"/>
    <w:rsid w:val="001079EE"/>
    <w:rsid w:val="00112CEF"/>
    <w:rsid w:val="001141F2"/>
    <w:rsid w:val="00114744"/>
    <w:rsid w:val="00114E61"/>
    <w:rsid w:val="0011783D"/>
    <w:rsid w:val="00117C56"/>
    <w:rsid w:val="00117CEB"/>
    <w:rsid w:val="00123120"/>
    <w:rsid w:val="00125661"/>
    <w:rsid w:val="001269DD"/>
    <w:rsid w:val="00127540"/>
    <w:rsid w:val="00127AFB"/>
    <w:rsid w:val="00130CCF"/>
    <w:rsid w:val="001331E7"/>
    <w:rsid w:val="0013432C"/>
    <w:rsid w:val="00134369"/>
    <w:rsid w:val="00134B2F"/>
    <w:rsid w:val="00134E2F"/>
    <w:rsid w:val="0014026A"/>
    <w:rsid w:val="00140F13"/>
    <w:rsid w:val="001413E8"/>
    <w:rsid w:val="00142696"/>
    <w:rsid w:val="001436AF"/>
    <w:rsid w:val="00143D72"/>
    <w:rsid w:val="0014590D"/>
    <w:rsid w:val="00146BA1"/>
    <w:rsid w:val="00147424"/>
    <w:rsid w:val="0014772D"/>
    <w:rsid w:val="0015338A"/>
    <w:rsid w:val="001577B0"/>
    <w:rsid w:val="00161B73"/>
    <w:rsid w:val="00164801"/>
    <w:rsid w:val="0017023B"/>
    <w:rsid w:val="00172953"/>
    <w:rsid w:val="00175EB2"/>
    <w:rsid w:val="00177880"/>
    <w:rsid w:val="00183550"/>
    <w:rsid w:val="001843CB"/>
    <w:rsid w:val="00184B49"/>
    <w:rsid w:val="0018753F"/>
    <w:rsid w:val="00187888"/>
    <w:rsid w:val="0019021D"/>
    <w:rsid w:val="0019113A"/>
    <w:rsid w:val="001915B6"/>
    <w:rsid w:val="00194284"/>
    <w:rsid w:val="00194564"/>
    <w:rsid w:val="00195626"/>
    <w:rsid w:val="00197371"/>
    <w:rsid w:val="001973EC"/>
    <w:rsid w:val="00197471"/>
    <w:rsid w:val="001A0229"/>
    <w:rsid w:val="001A048D"/>
    <w:rsid w:val="001A0B94"/>
    <w:rsid w:val="001A2673"/>
    <w:rsid w:val="001A3CD2"/>
    <w:rsid w:val="001A40DA"/>
    <w:rsid w:val="001A46CF"/>
    <w:rsid w:val="001A46DE"/>
    <w:rsid w:val="001A65CB"/>
    <w:rsid w:val="001B442F"/>
    <w:rsid w:val="001B7728"/>
    <w:rsid w:val="001C055E"/>
    <w:rsid w:val="001C5128"/>
    <w:rsid w:val="001C5F4A"/>
    <w:rsid w:val="001C6C3C"/>
    <w:rsid w:val="001D1D40"/>
    <w:rsid w:val="001D4405"/>
    <w:rsid w:val="001D6482"/>
    <w:rsid w:val="001D650E"/>
    <w:rsid w:val="001D6CFA"/>
    <w:rsid w:val="001D7199"/>
    <w:rsid w:val="001E1C1F"/>
    <w:rsid w:val="001E200D"/>
    <w:rsid w:val="001E20F2"/>
    <w:rsid w:val="001E2377"/>
    <w:rsid w:val="001E2785"/>
    <w:rsid w:val="001E313C"/>
    <w:rsid w:val="001E32E3"/>
    <w:rsid w:val="001E53A1"/>
    <w:rsid w:val="001E5B46"/>
    <w:rsid w:val="001E7809"/>
    <w:rsid w:val="001F0292"/>
    <w:rsid w:val="001F078D"/>
    <w:rsid w:val="001F0EEB"/>
    <w:rsid w:val="001F1DF4"/>
    <w:rsid w:val="001F2816"/>
    <w:rsid w:val="001F4764"/>
    <w:rsid w:val="001F6CA3"/>
    <w:rsid w:val="00200082"/>
    <w:rsid w:val="00200F9E"/>
    <w:rsid w:val="00201F66"/>
    <w:rsid w:val="00202818"/>
    <w:rsid w:val="002041E5"/>
    <w:rsid w:val="00206BD0"/>
    <w:rsid w:val="00210EEB"/>
    <w:rsid w:val="00211241"/>
    <w:rsid w:val="00212C32"/>
    <w:rsid w:val="00212D97"/>
    <w:rsid w:val="00215442"/>
    <w:rsid w:val="002156E2"/>
    <w:rsid w:val="00215A64"/>
    <w:rsid w:val="002175A4"/>
    <w:rsid w:val="00217715"/>
    <w:rsid w:val="00220976"/>
    <w:rsid w:val="002209EC"/>
    <w:rsid w:val="00221B41"/>
    <w:rsid w:val="002229E3"/>
    <w:rsid w:val="002231C3"/>
    <w:rsid w:val="002262E2"/>
    <w:rsid w:val="0023308C"/>
    <w:rsid w:val="00233358"/>
    <w:rsid w:val="00243D3A"/>
    <w:rsid w:val="00246626"/>
    <w:rsid w:val="0025073D"/>
    <w:rsid w:val="002510A4"/>
    <w:rsid w:val="00255AFC"/>
    <w:rsid w:val="00262298"/>
    <w:rsid w:val="0026587B"/>
    <w:rsid w:val="00265CF0"/>
    <w:rsid w:val="00265F3F"/>
    <w:rsid w:val="00267844"/>
    <w:rsid w:val="00267D9C"/>
    <w:rsid w:val="00270CD4"/>
    <w:rsid w:val="0027524F"/>
    <w:rsid w:val="00275841"/>
    <w:rsid w:val="002767E4"/>
    <w:rsid w:val="00276B02"/>
    <w:rsid w:val="00280773"/>
    <w:rsid w:val="002820C0"/>
    <w:rsid w:val="0028270E"/>
    <w:rsid w:val="00284245"/>
    <w:rsid w:val="00284A17"/>
    <w:rsid w:val="00284B6D"/>
    <w:rsid w:val="00285886"/>
    <w:rsid w:val="002905F7"/>
    <w:rsid w:val="0029142D"/>
    <w:rsid w:val="00292E87"/>
    <w:rsid w:val="00292FEB"/>
    <w:rsid w:val="00293030"/>
    <w:rsid w:val="00293412"/>
    <w:rsid w:val="0029639B"/>
    <w:rsid w:val="00296CAA"/>
    <w:rsid w:val="002A0296"/>
    <w:rsid w:val="002A1B08"/>
    <w:rsid w:val="002A28F8"/>
    <w:rsid w:val="002A320B"/>
    <w:rsid w:val="002A4A6E"/>
    <w:rsid w:val="002A5FA6"/>
    <w:rsid w:val="002A66B5"/>
    <w:rsid w:val="002A707B"/>
    <w:rsid w:val="002B1B07"/>
    <w:rsid w:val="002B1E35"/>
    <w:rsid w:val="002B2232"/>
    <w:rsid w:val="002B27C7"/>
    <w:rsid w:val="002B4ADA"/>
    <w:rsid w:val="002B578F"/>
    <w:rsid w:val="002C1194"/>
    <w:rsid w:val="002C3D0C"/>
    <w:rsid w:val="002C43A7"/>
    <w:rsid w:val="002C51FD"/>
    <w:rsid w:val="002C5643"/>
    <w:rsid w:val="002C7E5E"/>
    <w:rsid w:val="002D100A"/>
    <w:rsid w:val="002D3A54"/>
    <w:rsid w:val="002D4545"/>
    <w:rsid w:val="002D5A45"/>
    <w:rsid w:val="002D6B54"/>
    <w:rsid w:val="002E05DF"/>
    <w:rsid w:val="002E22E4"/>
    <w:rsid w:val="002E26AD"/>
    <w:rsid w:val="002E404C"/>
    <w:rsid w:val="002E5F80"/>
    <w:rsid w:val="002E6228"/>
    <w:rsid w:val="002F13E6"/>
    <w:rsid w:val="002F5B35"/>
    <w:rsid w:val="002F7877"/>
    <w:rsid w:val="002F7A93"/>
    <w:rsid w:val="00302A2C"/>
    <w:rsid w:val="00304B0A"/>
    <w:rsid w:val="0030620A"/>
    <w:rsid w:val="00307416"/>
    <w:rsid w:val="00307824"/>
    <w:rsid w:val="003117B1"/>
    <w:rsid w:val="00315B1E"/>
    <w:rsid w:val="00321B89"/>
    <w:rsid w:val="00323EA4"/>
    <w:rsid w:val="003255B0"/>
    <w:rsid w:val="00334CC1"/>
    <w:rsid w:val="0033612F"/>
    <w:rsid w:val="003407DC"/>
    <w:rsid w:val="003442A3"/>
    <w:rsid w:val="0034461F"/>
    <w:rsid w:val="00345B76"/>
    <w:rsid w:val="00347DC2"/>
    <w:rsid w:val="00351B29"/>
    <w:rsid w:val="0035565E"/>
    <w:rsid w:val="00360F60"/>
    <w:rsid w:val="003616F0"/>
    <w:rsid w:val="00361996"/>
    <w:rsid w:val="00363785"/>
    <w:rsid w:val="00366FA8"/>
    <w:rsid w:val="00371152"/>
    <w:rsid w:val="003717C7"/>
    <w:rsid w:val="00373894"/>
    <w:rsid w:val="003772BB"/>
    <w:rsid w:val="00377CE6"/>
    <w:rsid w:val="00380570"/>
    <w:rsid w:val="003807DB"/>
    <w:rsid w:val="0038114C"/>
    <w:rsid w:val="0038449B"/>
    <w:rsid w:val="00385679"/>
    <w:rsid w:val="00385D8B"/>
    <w:rsid w:val="003861B4"/>
    <w:rsid w:val="003872E8"/>
    <w:rsid w:val="00394905"/>
    <w:rsid w:val="003967E3"/>
    <w:rsid w:val="0039681C"/>
    <w:rsid w:val="003A19F2"/>
    <w:rsid w:val="003A27C0"/>
    <w:rsid w:val="003B593A"/>
    <w:rsid w:val="003B7761"/>
    <w:rsid w:val="003C1806"/>
    <w:rsid w:val="003C2ADF"/>
    <w:rsid w:val="003C411B"/>
    <w:rsid w:val="003C4165"/>
    <w:rsid w:val="003C6278"/>
    <w:rsid w:val="003C76DF"/>
    <w:rsid w:val="003D0C73"/>
    <w:rsid w:val="003D12CA"/>
    <w:rsid w:val="003D1892"/>
    <w:rsid w:val="003D56EB"/>
    <w:rsid w:val="003D674D"/>
    <w:rsid w:val="003D68E5"/>
    <w:rsid w:val="003D6994"/>
    <w:rsid w:val="003D7168"/>
    <w:rsid w:val="003D71AC"/>
    <w:rsid w:val="003E31B6"/>
    <w:rsid w:val="003E413F"/>
    <w:rsid w:val="003E5220"/>
    <w:rsid w:val="003E5DC6"/>
    <w:rsid w:val="003E5F29"/>
    <w:rsid w:val="003F1388"/>
    <w:rsid w:val="003F207F"/>
    <w:rsid w:val="003F5454"/>
    <w:rsid w:val="00400F67"/>
    <w:rsid w:val="004028FB"/>
    <w:rsid w:val="00404AEE"/>
    <w:rsid w:val="00405D5B"/>
    <w:rsid w:val="00407285"/>
    <w:rsid w:val="004076EE"/>
    <w:rsid w:val="00407B62"/>
    <w:rsid w:val="0041088B"/>
    <w:rsid w:val="0041431C"/>
    <w:rsid w:val="00414FE6"/>
    <w:rsid w:val="004171C3"/>
    <w:rsid w:val="0041734D"/>
    <w:rsid w:val="00420904"/>
    <w:rsid w:val="00420C02"/>
    <w:rsid w:val="004214DF"/>
    <w:rsid w:val="00422DA1"/>
    <w:rsid w:val="00423B89"/>
    <w:rsid w:val="004260AE"/>
    <w:rsid w:val="004271DF"/>
    <w:rsid w:val="00427D7E"/>
    <w:rsid w:val="00430280"/>
    <w:rsid w:val="00431B5F"/>
    <w:rsid w:val="00431C0B"/>
    <w:rsid w:val="00432434"/>
    <w:rsid w:val="0043255D"/>
    <w:rsid w:val="00433DD8"/>
    <w:rsid w:val="00434257"/>
    <w:rsid w:val="004345C3"/>
    <w:rsid w:val="004366D4"/>
    <w:rsid w:val="00436DAD"/>
    <w:rsid w:val="00437BA6"/>
    <w:rsid w:val="00440968"/>
    <w:rsid w:val="00440E1C"/>
    <w:rsid w:val="00445AE1"/>
    <w:rsid w:val="004461DB"/>
    <w:rsid w:val="004463D0"/>
    <w:rsid w:val="00446CAA"/>
    <w:rsid w:val="0045160B"/>
    <w:rsid w:val="004517DC"/>
    <w:rsid w:val="00451AAF"/>
    <w:rsid w:val="0045363F"/>
    <w:rsid w:val="00453D4D"/>
    <w:rsid w:val="0045425D"/>
    <w:rsid w:val="00455A6A"/>
    <w:rsid w:val="004576AC"/>
    <w:rsid w:val="004604F8"/>
    <w:rsid w:val="00460F2B"/>
    <w:rsid w:val="0046113D"/>
    <w:rsid w:val="00461B74"/>
    <w:rsid w:val="00463402"/>
    <w:rsid w:val="004656B8"/>
    <w:rsid w:val="00465BD5"/>
    <w:rsid w:val="00466BAD"/>
    <w:rsid w:val="00466C48"/>
    <w:rsid w:val="00466F2F"/>
    <w:rsid w:val="00466F9F"/>
    <w:rsid w:val="00467AF5"/>
    <w:rsid w:val="00471238"/>
    <w:rsid w:val="00472206"/>
    <w:rsid w:val="0047229F"/>
    <w:rsid w:val="00472909"/>
    <w:rsid w:val="004735DD"/>
    <w:rsid w:val="00474C40"/>
    <w:rsid w:val="0047521F"/>
    <w:rsid w:val="0047746B"/>
    <w:rsid w:val="00485E2E"/>
    <w:rsid w:val="004909C6"/>
    <w:rsid w:val="004922E5"/>
    <w:rsid w:val="00492DB2"/>
    <w:rsid w:val="00493520"/>
    <w:rsid w:val="00497C1B"/>
    <w:rsid w:val="004A1346"/>
    <w:rsid w:val="004A3C45"/>
    <w:rsid w:val="004A43A9"/>
    <w:rsid w:val="004B09B0"/>
    <w:rsid w:val="004B0BD0"/>
    <w:rsid w:val="004B175F"/>
    <w:rsid w:val="004B3269"/>
    <w:rsid w:val="004B4792"/>
    <w:rsid w:val="004B47CA"/>
    <w:rsid w:val="004B6172"/>
    <w:rsid w:val="004B79B6"/>
    <w:rsid w:val="004C1A50"/>
    <w:rsid w:val="004C2D46"/>
    <w:rsid w:val="004C2D75"/>
    <w:rsid w:val="004C3A5A"/>
    <w:rsid w:val="004C482B"/>
    <w:rsid w:val="004C5D1E"/>
    <w:rsid w:val="004D2903"/>
    <w:rsid w:val="004D3F8A"/>
    <w:rsid w:val="004D58BA"/>
    <w:rsid w:val="004D5F24"/>
    <w:rsid w:val="004D7D4F"/>
    <w:rsid w:val="004E02E3"/>
    <w:rsid w:val="004E17E4"/>
    <w:rsid w:val="004E1A25"/>
    <w:rsid w:val="004E3019"/>
    <w:rsid w:val="004E4D03"/>
    <w:rsid w:val="004F01A6"/>
    <w:rsid w:val="004F07D8"/>
    <w:rsid w:val="004F1448"/>
    <w:rsid w:val="004F1676"/>
    <w:rsid w:val="004F16F3"/>
    <w:rsid w:val="004F2268"/>
    <w:rsid w:val="004F22F3"/>
    <w:rsid w:val="004F4DB5"/>
    <w:rsid w:val="004F5751"/>
    <w:rsid w:val="004F5886"/>
    <w:rsid w:val="004F76D5"/>
    <w:rsid w:val="004F7C31"/>
    <w:rsid w:val="00501EE7"/>
    <w:rsid w:val="0050397B"/>
    <w:rsid w:val="0050416B"/>
    <w:rsid w:val="00505F4F"/>
    <w:rsid w:val="00506249"/>
    <w:rsid w:val="00512373"/>
    <w:rsid w:val="00513BCD"/>
    <w:rsid w:val="00514B7D"/>
    <w:rsid w:val="00515D84"/>
    <w:rsid w:val="00516B68"/>
    <w:rsid w:val="00517552"/>
    <w:rsid w:val="00521086"/>
    <w:rsid w:val="00526E8C"/>
    <w:rsid w:val="0052755E"/>
    <w:rsid w:val="0053000D"/>
    <w:rsid w:val="00532DAE"/>
    <w:rsid w:val="00535B29"/>
    <w:rsid w:val="00535C7D"/>
    <w:rsid w:val="00535E6B"/>
    <w:rsid w:val="0053621A"/>
    <w:rsid w:val="00537D0B"/>
    <w:rsid w:val="00545220"/>
    <w:rsid w:val="005465C5"/>
    <w:rsid w:val="00546646"/>
    <w:rsid w:val="0054671A"/>
    <w:rsid w:val="00551898"/>
    <w:rsid w:val="0055383B"/>
    <w:rsid w:val="00553DDA"/>
    <w:rsid w:val="00555CBF"/>
    <w:rsid w:val="00557640"/>
    <w:rsid w:val="0055789D"/>
    <w:rsid w:val="005622B9"/>
    <w:rsid w:val="0056597B"/>
    <w:rsid w:val="0056725F"/>
    <w:rsid w:val="00570ED8"/>
    <w:rsid w:val="0057120B"/>
    <w:rsid w:val="0057226B"/>
    <w:rsid w:val="005722D5"/>
    <w:rsid w:val="005724EF"/>
    <w:rsid w:val="005743D1"/>
    <w:rsid w:val="00574C82"/>
    <w:rsid w:val="00575375"/>
    <w:rsid w:val="00576692"/>
    <w:rsid w:val="005778F5"/>
    <w:rsid w:val="00577DB6"/>
    <w:rsid w:val="00581FE5"/>
    <w:rsid w:val="00582506"/>
    <w:rsid w:val="00583C52"/>
    <w:rsid w:val="00586ADA"/>
    <w:rsid w:val="00586F23"/>
    <w:rsid w:val="005939E4"/>
    <w:rsid w:val="00595B22"/>
    <w:rsid w:val="005A1AEE"/>
    <w:rsid w:val="005A33D5"/>
    <w:rsid w:val="005A3AB0"/>
    <w:rsid w:val="005A5564"/>
    <w:rsid w:val="005A5604"/>
    <w:rsid w:val="005A5A3D"/>
    <w:rsid w:val="005A6AC5"/>
    <w:rsid w:val="005B04F3"/>
    <w:rsid w:val="005B30FE"/>
    <w:rsid w:val="005B3F62"/>
    <w:rsid w:val="005B4E02"/>
    <w:rsid w:val="005B50EA"/>
    <w:rsid w:val="005B5370"/>
    <w:rsid w:val="005B6A50"/>
    <w:rsid w:val="005B7A26"/>
    <w:rsid w:val="005B7E97"/>
    <w:rsid w:val="005C1179"/>
    <w:rsid w:val="005C35D1"/>
    <w:rsid w:val="005C6AD7"/>
    <w:rsid w:val="005C6C8E"/>
    <w:rsid w:val="005C7899"/>
    <w:rsid w:val="005D215C"/>
    <w:rsid w:val="005D3562"/>
    <w:rsid w:val="005D37FA"/>
    <w:rsid w:val="005D5310"/>
    <w:rsid w:val="005D6E8E"/>
    <w:rsid w:val="005D7D35"/>
    <w:rsid w:val="005E21C4"/>
    <w:rsid w:val="005E2B5C"/>
    <w:rsid w:val="005E3647"/>
    <w:rsid w:val="005E466B"/>
    <w:rsid w:val="005E4AEA"/>
    <w:rsid w:val="005E6E22"/>
    <w:rsid w:val="005E7A92"/>
    <w:rsid w:val="005F0AB8"/>
    <w:rsid w:val="005F2CB3"/>
    <w:rsid w:val="005F2DCF"/>
    <w:rsid w:val="005F4B5C"/>
    <w:rsid w:val="005F4FBB"/>
    <w:rsid w:val="005F604B"/>
    <w:rsid w:val="005F650A"/>
    <w:rsid w:val="00604E26"/>
    <w:rsid w:val="00605BFE"/>
    <w:rsid w:val="0060713E"/>
    <w:rsid w:val="00612806"/>
    <w:rsid w:val="00613DB4"/>
    <w:rsid w:val="00620231"/>
    <w:rsid w:val="0062259A"/>
    <w:rsid w:val="00623F94"/>
    <w:rsid w:val="006261D1"/>
    <w:rsid w:val="00627D47"/>
    <w:rsid w:val="00630BB1"/>
    <w:rsid w:val="006319E4"/>
    <w:rsid w:val="00631B07"/>
    <w:rsid w:val="00631B9C"/>
    <w:rsid w:val="00633972"/>
    <w:rsid w:val="00634684"/>
    <w:rsid w:val="00636D23"/>
    <w:rsid w:val="0064002B"/>
    <w:rsid w:val="00641E26"/>
    <w:rsid w:val="00642C13"/>
    <w:rsid w:val="006434E0"/>
    <w:rsid w:val="00643999"/>
    <w:rsid w:val="00644944"/>
    <w:rsid w:val="00645444"/>
    <w:rsid w:val="00646AC2"/>
    <w:rsid w:val="00646E3C"/>
    <w:rsid w:val="00647D8E"/>
    <w:rsid w:val="00652307"/>
    <w:rsid w:val="00654E7C"/>
    <w:rsid w:val="00660A04"/>
    <w:rsid w:val="00660AD3"/>
    <w:rsid w:val="00662604"/>
    <w:rsid w:val="006652A7"/>
    <w:rsid w:val="0066640F"/>
    <w:rsid w:val="00673F5B"/>
    <w:rsid w:val="006744C3"/>
    <w:rsid w:val="00674859"/>
    <w:rsid w:val="0067622C"/>
    <w:rsid w:val="00677560"/>
    <w:rsid w:val="00677D97"/>
    <w:rsid w:val="00677F00"/>
    <w:rsid w:val="00680B6F"/>
    <w:rsid w:val="00684985"/>
    <w:rsid w:val="0068754D"/>
    <w:rsid w:val="00691BCB"/>
    <w:rsid w:val="0069216C"/>
    <w:rsid w:val="00692300"/>
    <w:rsid w:val="006961CF"/>
    <w:rsid w:val="00697460"/>
    <w:rsid w:val="006A076F"/>
    <w:rsid w:val="006A1126"/>
    <w:rsid w:val="006A1173"/>
    <w:rsid w:val="006A1396"/>
    <w:rsid w:val="006A1DEE"/>
    <w:rsid w:val="006A25D4"/>
    <w:rsid w:val="006A3423"/>
    <w:rsid w:val="006A48C4"/>
    <w:rsid w:val="006A5EEA"/>
    <w:rsid w:val="006A60B4"/>
    <w:rsid w:val="006B0052"/>
    <w:rsid w:val="006B2970"/>
    <w:rsid w:val="006B7B2F"/>
    <w:rsid w:val="006C23C5"/>
    <w:rsid w:val="006C3BE9"/>
    <w:rsid w:val="006C46FF"/>
    <w:rsid w:val="006C624F"/>
    <w:rsid w:val="006C62C7"/>
    <w:rsid w:val="006D257B"/>
    <w:rsid w:val="006D2C6B"/>
    <w:rsid w:val="006D3EEB"/>
    <w:rsid w:val="006D49F8"/>
    <w:rsid w:val="006D5399"/>
    <w:rsid w:val="006D5FB6"/>
    <w:rsid w:val="006D6FAD"/>
    <w:rsid w:val="006D745D"/>
    <w:rsid w:val="006D78D6"/>
    <w:rsid w:val="006D7A38"/>
    <w:rsid w:val="006D7D11"/>
    <w:rsid w:val="006D7D1D"/>
    <w:rsid w:val="006E05B8"/>
    <w:rsid w:val="006E0A53"/>
    <w:rsid w:val="006E10A7"/>
    <w:rsid w:val="006E41CC"/>
    <w:rsid w:val="006E4468"/>
    <w:rsid w:val="006E616D"/>
    <w:rsid w:val="006E6BFB"/>
    <w:rsid w:val="006E793E"/>
    <w:rsid w:val="006F1FD9"/>
    <w:rsid w:val="006F308F"/>
    <w:rsid w:val="006F3ACF"/>
    <w:rsid w:val="006F3BE8"/>
    <w:rsid w:val="006F4297"/>
    <w:rsid w:val="006F787A"/>
    <w:rsid w:val="007010EB"/>
    <w:rsid w:val="00701755"/>
    <w:rsid w:val="007025FD"/>
    <w:rsid w:val="00702A6B"/>
    <w:rsid w:val="00704307"/>
    <w:rsid w:val="00705464"/>
    <w:rsid w:val="00706B18"/>
    <w:rsid w:val="00714406"/>
    <w:rsid w:val="00714AA2"/>
    <w:rsid w:val="00715042"/>
    <w:rsid w:val="007162B7"/>
    <w:rsid w:val="00717D71"/>
    <w:rsid w:val="007228B2"/>
    <w:rsid w:val="00722F9A"/>
    <w:rsid w:val="0072595E"/>
    <w:rsid w:val="0072794E"/>
    <w:rsid w:val="00731653"/>
    <w:rsid w:val="00736393"/>
    <w:rsid w:val="00737140"/>
    <w:rsid w:val="00737B99"/>
    <w:rsid w:val="00737BC3"/>
    <w:rsid w:val="007411EE"/>
    <w:rsid w:val="00743EEF"/>
    <w:rsid w:val="00744C80"/>
    <w:rsid w:val="00745249"/>
    <w:rsid w:val="00745C41"/>
    <w:rsid w:val="00745F55"/>
    <w:rsid w:val="007464D8"/>
    <w:rsid w:val="00746673"/>
    <w:rsid w:val="00746F47"/>
    <w:rsid w:val="007474C5"/>
    <w:rsid w:val="00750046"/>
    <w:rsid w:val="00750A95"/>
    <w:rsid w:val="007511DC"/>
    <w:rsid w:val="00752579"/>
    <w:rsid w:val="00756A62"/>
    <w:rsid w:val="007602CB"/>
    <w:rsid w:val="007617C8"/>
    <w:rsid w:val="007636B4"/>
    <w:rsid w:val="00763B5C"/>
    <w:rsid w:val="00766ABD"/>
    <w:rsid w:val="00772CA1"/>
    <w:rsid w:val="00776F71"/>
    <w:rsid w:val="00784352"/>
    <w:rsid w:val="00784BED"/>
    <w:rsid w:val="00784E9E"/>
    <w:rsid w:val="00792818"/>
    <w:rsid w:val="00795196"/>
    <w:rsid w:val="007A217F"/>
    <w:rsid w:val="007A2241"/>
    <w:rsid w:val="007A56FB"/>
    <w:rsid w:val="007A5F93"/>
    <w:rsid w:val="007B0F94"/>
    <w:rsid w:val="007B1F58"/>
    <w:rsid w:val="007B227B"/>
    <w:rsid w:val="007B3BA5"/>
    <w:rsid w:val="007B41B9"/>
    <w:rsid w:val="007B5C67"/>
    <w:rsid w:val="007C0C3D"/>
    <w:rsid w:val="007C3F5A"/>
    <w:rsid w:val="007C4F2A"/>
    <w:rsid w:val="007C5DA0"/>
    <w:rsid w:val="007C6C65"/>
    <w:rsid w:val="007C6FB0"/>
    <w:rsid w:val="007C72E7"/>
    <w:rsid w:val="007D423D"/>
    <w:rsid w:val="007D565F"/>
    <w:rsid w:val="007D7C8E"/>
    <w:rsid w:val="007E0161"/>
    <w:rsid w:val="007E0173"/>
    <w:rsid w:val="007E0DB2"/>
    <w:rsid w:val="007E1B39"/>
    <w:rsid w:val="007E3612"/>
    <w:rsid w:val="007E3CBD"/>
    <w:rsid w:val="007E4DD2"/>
    <w:rsid w:val="007E4EF8"/>
    <w:rsid w:val="007F19EC"/>
    <w:rsid w:val="007F6022"/>
    <w:rsid w:val="007F60C4"/>
    <w:rsid w:val="007F6C94"/>
    <w:rsid w:val="007F7237"/>
    <w:rsid w:val="007F75E1"/>
    <w:rsid w:val="008007B0"/>
    <w:rsid w:val="00803AA6"/>
    <w:rsid w:val="0080769B"/>
    <w:rsid w:val="00810543"/>
    <w:rsid w:val="0081113B"/>
    <w:rsid w:val="008133F0"/>
    <w:rsid w:val="00813690"/>
    <w:rsid w:val="00813D98"/>
    <w:rsid w:val="00816A9E"/>
    <w:rsid w:val="00816B5D"/>
    <w:rsid w:val="00821938"/>
    <w:rsid w:val="00821E94"/>
    <w:rsid w:val="00821EEF"/>
    <w:rsid w:val="008242FD"/>
    <w:rsid w:val="008243F9"/>
    <w:rsid w:val="00824EB9"/>
    <w:rsid w:val="008269BA"/>
    <w:rsid w:val="00834AD8"/>
    <w:rsid w:val="00834D8A"/>
    <w:rsid w:val="008368ED"/>
    <w:rsid w:val="0084152E"/>
    <w:rsid w:val="008417B1"/>
    <w:rsid w:val="00841AAF"/>
    <w:rsid w:val="00842C58"/>
    <w:rsid w:val="008440ED"/>
    <w:rsid w:val="00844362"/>
    <w:rsid w:val="008458B3"/>
    <w:rsid w:val="00845B6C"/>
    <w:rsid w:val="008464FF"/>
    <w:rsid w:val="0085350C"/>
    <w:rsid w:val="00855559"/>
    <w:rsid w:val="00856365"/>
    <w:rsid w:val="008563A0"/>
    <w:rsid w:val="00861109"/>
    <w:rsid w:val="00861551"/>
    <w:rsid w:val="008639D2"/>
    <w:rsid w:val="00866180"/>
    <w:rsid w:val="00867192"/>
    <w:rsid w:val="00867B3D"/>
    <w:rsid w:val="00867B4A"/>
    <w:rsid w:val="00867BC3"/>
    <w:rsid w:val="00873757"/>
    <w:rsid w:val="00873942"/>
    <w:rsid w:val="00875E6C"/>
    <w:rsid w:val="00877F37"/>
    <w:rsid w:val="00877FAC"/>
    <w:rsid w:val="008833DF"/>
    <w:rsid w:val="0088601C"/>
    <w:rsid w:val="00887EF9"/>
    <w:rsid w:val="00887F08"/>
    <w:rsid w:val="008924BB"/>
    <w:rsid w:val="008929C0"/>
    <w:rsid w:val="00895DA7"/>
    <w:rsid w:val="00895F8A"/>
    <w:rsid w:val="008A1EA8"/>
    <w:rsid w:val="008A29A0"/>
    <w:rsid w:val="008A4F7E"/>
    <w:rsid w:val="008B2410"/>
    <w:rsid w:val="008B540B"/>
    <w:rsid w:val="008B5DBA"/>
    <w:rsid w:val="008B6630"/>
    <w:rsid w:val="008C098F"/>
    <w:rsid w:val="008C0E61"/>
    <w:rsid w:val="008C2F40"/>
    <w:rsid w:val="008C2F5F"/>
    <w:rsid w:val="008C31C5"/>
    <w:rsid w:val="008D103A"/>
    <w:rsid w:val="008D1882"/>
    <w:rsid w:val="008D3E0E"/>
    <w:rsid w:val="008D47EC"/>
    <w:rsid w:val="008D4DBC"/>
    <w:rsid w:val="008D6B14"/>
    <w:rsid w:val="008E11E3"/>
    <w:rsid w:val="008E649C"/>
    <w:rsid w:val="008F4728"/>
    <w:rsid w:val="008F59F2"/>
    <w:rsid w:val="008F6095"/>
    <w:rsid w:val="008F69A2"/>
    <w:rsid w:val="008F74C4"/>
    <w:rsid w:val="008F77AE"/>
    <w:rsid w:val="008F7D3B"/>
    <w:rsid w:val="008F7FF4"/>
    <w:rsid w:val="009007E6"/>
    <w:rsid w:val="00900B5E"/>
    <w:rsid w:val="009066C9"/>
    <w:rsid w:val="00906FFA"/>
    <w:rsid w:val="00907672"/>
    <w:rsid w:val="009150E5"/>
    <w:rsid w:val="00915274"/>
    <w:rsid w:val="00915768"/>
    <w:rsid w:val="009164DC"/>
    <w:rsid w:val="00920C92"/>
    <w:rsid w:val="00920CFF"/>
    <w:rsid w:val="00925A3B"/>
    <w:rsid w:val="009266A8"/>
    <w:rsid w:val="00926841"/>
    <w:rsid w:val="009275C8"/>
    <w:rsid w:val="00927D28"/>
    <w:rsid w:val="009302BB"/>
    <w:rsid w:val="0093512E"/>
    <w:rsid w:val="0093696C"/>
    <w:rsid w:val="00936EBC"/>
    <w:rsid w:val="0094022F"/>
    <w:rsid w:val="0094163F"/>
    <w:rsid w:val="00942689"/>
    <w:rsid w:val="00943F59"/>
    <w:rsid w:val="009445DD"/>
    <w:rsid w:val="00945FFA"/>
    <w:rsid w:val="0094745A"/>
    <w:rsid w:val="0094759D"/>
    <w:rsid w:val="0094779E"/>
    <w:rsid w:val="00951579"/>
    <w:rsid w:val="00953197"/>
    <w:rsid w:val="009532DC"/>
    <w:rsid w:val="00954CB7"/>
    <w:rsid w:val="00954DCA"/>
    <w:rsid w:val="00955144"/>
    <w:rsid w:val="00955499"/>
    <w:rsid w:val="00957886"/>
    <w:rsid w:val="00961947"/>
    <w:rsid w:val="00962FAB"/>
    <w:rsid w:val="00966B25"/>
    <w:rsid w:val="009676D1"/>
    <w:rsid w:val="009705A2"/>
    <w:rsid w:val="00971CA6"/>
    <w:rsid w:val="00972248"/>
    <w:rsid w:val="00972625"/>
    <w:rsid w:val="009727B6"/>
    <w:rsid w:val="00972F90"/>
    <w:rsid w:val="00973583"/>
    <w:rsid w:val="00980B39"/>
    <w:rsid w:val="009814C6"/>
    <w:rsid w:val="00984506"/>
    <w:rsid w:val="009855F6"/>
    <w:rsid w:val="00986655"/>
    <w:rsid w:val="00991BB4"/>
    <w:rsid w:val="00992624"/>
    <w:rsid w:val="00994020"/>
    <w:rsid w:val="009965FD"/>
    <w:rsid w:val="00996651"/>
    <w:rsid w:val="00996E32"/>
    <w:rsid w:val="009A0126"/>
    <w:rsid w:val="009A1CDD"/>
    <w:rsid w:val="009A27C2"/>
    <w:rsid w:val="009A4A99"/>
    <w:rsid w:val="009A5FD8"/>
    <w:rsid w:val="009A7F29"/>
    <w:rsid w:val="009B164F"/>
    <w:rsid w:val="009B1F88"/>
    <w:rsid w:val="009B31D0"/>
    <w:rsid w:val="009B5453"/>
    <w:rsid w:val="009B6EE5"/>
    <w:rsid w:val="009C18D3"/>
    <w:rsid w:val="009C2210"/>
    <w:rsid w:val="009C48A7"/>
    <w:rsid w:val="009C65E4"/>
    <w:rsid w:val="009C6680"/>
    <w:rsid w:val="009D00F5"/>
    <w:rsid w:val="009D10A3"/>
    <w:rsid w:val="009D1723"/>
    <w:rsid w:val="009D27CD"/>
    <w:rsid w:val="009D419E"/>
    <w:rsid w:val="009D4ECF"/>
    <w:rsid w:val="009D54D2"/>
    <w:rsid w:val="009D68EC"/>
    <w:rsid w:val="009D7D2C"/>
    <w:rsid w:val="009D7EAA"/>
    <w:rsid w:val="009E251A"/>
    <w:rsid w:val="009E2D0B"/>
    <w:rsid w:val="009E457F"/>
    <w:rsid w:val="009E4F39"/>
    <w:rsid w:val="009F00E3"/>
    <w:rsid w:val="009F1CA4"/>
    <w:rsid w:val="009F2663"/>
    <w:rsid w:val="009F4938"/>
    <w:rsid w:val="009F4999"/>
    <w:rsid w:val="009F5A26"/>
    <w:rsid w:val="009F7224"/>
    <w:rsid w:val="009F72A3"/>
    <w:rsid w:val="00A01C02"/>
    <w:rsid w:val="00A022C0"/>
    <w:rsid w:val="00A0253E"/>
    <w:rsid w:val="00A044B2"/>
    <w:rsid w:val="00A04F4B"/>
    <w:rsid w:val="00A077E8"/>
    <w:rsid w:val="00A104DD"/>
    <w:rsid w:val="00A12A0B"/>
    <w:rsid w:val="00A135AC"/>
    <w:rsid w:val="00A1424E"/>
    <w:rsid w:val="00A207B1"/>
    <w:rsid w:val="00A24963"/>
    <w:rsid w:val="00A255E5"/>
    <w:rsid w:val="00A25E63"/>
    <w:rsid w:val="00A25FCD"/>
    <w:rsid w:val="00A30D97"/>
    <w:rsid w:val="00A31EBF"/>
    <w:rsid w:val="00A349A1"/>
    <w:rsid w:val="00A3569D"/>
    <w:rsid w:val="00A35B3E"/>
    <w:rsid w:val="00A36028"/>
    <w:rsid w:val="00A3675D"/>
    <w:rsid w:val="00A36C28"/>
    <w:rsid w:val="00A371F4"/>
    <w:rsid w:val="00A3734F"/>
    <w:rsid w:val="00A375FD"/>
    <w:rsid w:val="00A37E47"/>
    <w:rsid w:val="00A40C20"/>
    <w:rsid w:val="00A41DFB"/>
    <w:rsid w:val="00A42087"/>
    <w:rsid w:val="00A450D0"/>
    <w:rsid w:val="00A45578"/>
    <w:rsid w:val="00A51047"/>
    <w:rsid w:val="00A519B2"/>
    <w:rsid w:val="00A522F6"/>
    <w:rsid w:val="00A5233D"/>
    <w:rsid w:val="00A52F5F"/>
    <w:rsid w:val="00A531FF"/>
    <w:rsid w:val="00A53B86"/>
    <w:rsid w:val="00A55A94"/>
    <w:rsid w:val="00A60699"/>
    <w:rsid w:val="00A61161"/>
    <w:rsid w:val="00A64AF9"/>
    <w:rsid w:val="00A64BFA"/>
    <w:rsid w:val="00A65543"/>
    <w:rsid w:val="00A655D0"/>
    <w:rsid w:val="00A6660A"/>
    <w:rsid w:val="00A677EC"/>
    <w:rsid w:val="00A72803"/>
    <w:rsid w:val="00A7294E"/>
    <w:rsid w:val="00A72B2C"/>
    <w:rsid w:val="00A73B9A"/>
    <w:rsid w:val="00A740CD"/>
    <w:rsid w:val="00A742CE"/>
    <w:rsid w:val="00A75536"/>
    <w:rsid w:val="00A8019D"/>
    <w:rsid w:val="00A80F82"/>
    <w:rsid w:val="00A81981"/>
    <w:rsid w:val="00A81C2D"/>
    <w:rsid w:val="00A82603"/>
    <w:rsid w:val="00A85ACF"/>
    <w:rsid w:val="00A8723E"/>
    <w:rsid w:val="00A878F6"/>
    <w:rsid w:val="00A87960"/>
    <w:rsid w:val="00A90A13"/>
    <w:rsid w:val="00A918B8"/>
    <w:rsid w:val="00A91995"/>
    <w:rsid w:val="00A91B1B"/>
    <w:rsid w:val="00A948C0"/>
    <w:rsid w:val="00AA2EDB"/>
    <w:rsid w:val="00AA3EFE"/>
    <w:rsid w:val="00AA4D3F"/>
    <w:rsid w:val="00AA7E8F"/>
    <w:rsid w:val="00AB3ACE"/>
    <w:rsid w:val="00AB3D63"/>
    <w:rsid w:val="00AB3F4E"/>
    <w:rsid w:val="00AB4A92"/>
    <w:rsid w:val="00AB50DB"/>
    <w:rsid w:val="00AB5295"/>
    <w:rsid w:val="00AB5AFD"/>
    <w:rsid w:val="00AB7875"/>
    <w:rsid w:val="00AC3032"/>
    <w:rsid w:val="00AC30D5"/>
    <w:rsid w:val="00AC6C0E"/>
    <w:rsid w:val="00AD11C5"/>
    <w:rsid w:val="00AD268C"/>
    <w:rsid w:val="00AD3114"/>
    <w:rsid w:val="00AD4509"/>
    <w:rsid w:val="00AD4EEE"/>
    <w:rsid w:val="00AD524A"/>
    <w:rsid w:val="00AE0B5F"/>
    <w:rsid w:val="00AE179D"/>
    <w:rsid w:val="00AE43AD"/>
    <w:rsid w:val="00AE4471"/>
    <w:rsid w:val="00AE5537"/>
    <w:rsid w:val="00AE704D"/>
    <w:rsid w:val="00AE7908"/>
    <w:rsid w:val="00AF1590"/>
    <w:rsid w:val="00AF1F13"/>
    <w:rsid w:val="00AF2488"/>
    <w:rsid w:val="00AF377E"/>
    <w:rsid w:val="00AF5586"/>
    <w:rsid w:val="00AF6E0C"/>
    <w:rsid w:val="00B02A9E"/>
    <w:rsid w:val="00B03156"/>
    <w:rsid w:val="00B034BE"/>
    <w:rsid w:val="00B03B38"/>
    <w:rsid w:val="00B05A38"/>
    <w:rsid w:val="00B07A95"/>
    <w:rsid w:val="00B07CDF"/>
    <w:rsid w:val="00B07D15"/>
    <w:rsid w:val="00B103E2"/>
    <w:rsid w:val="00B1046E"/>
    <w:rsid w:val="00B11F0A"/>
    <w:rsid w:val="00B17578"/>
    <w:rsid w:val="00B205C0"/>
    <w:rsid w:val="00B213D8"/>
    <w:rsid w:val="00B213FB"/>
    <w:rsid w:val="00B23FFD"/>
    <w:rsid w:val="00B24185"/>
    <w:rsid w:val="00B24268"/>
    <w:rsid w:val="00B25C0E"/>
    <w:rsid w:val="00B26B02"/>
    <w:rsid w:val="00B27F97"/>
    <w:rsid w:val="00B317E3"/>
    <w:rsid w:val="00B31917"/>
    <w:rsid w:val="00B32E11"/>
    <w:rsid w:val="00B33B05"/>
    <w:rsid w:val="00B343CB"/>
    <w:rsid w:val="00B35625"/>
    <w:rsid w:val="00B3787B"/>
    <w:rsid w:val="00B37BF4"/>
    <w:rsid w:val="00B40B8B"/>
    <w:rsid w:val="00B43A99"/>
    <w:rsid w:val="00B43ED5"/>
    <w:rsid w:val="00B451C9"/>
    <w:rsid w:val="00B4578E"/>
    <w:rsid w:val="00B45CB6"/>
    <w:rsid w:val="00B468D6"/>
    <w:rsid w:val="00B52F75"/>
    <w:rsid w:val="00B547D0"/>
    <w:rsid w:val="00B559C2"/>
    <w:rsid w:val="00B55E69"/>
    <w:rsid w:val="00B57C8E"/>
    <w:rsid w:val="00B60E32"/>
    <w:rsid w:val="00B61498"/>
    <w:rsid w:val="00B64131"/>
    <w:rsid w:val="00B65617"/>
    <w:rsid w:val="00B66A96"/>
    <w:rsid w:val="00B70666"/>
    <w:rsid w:val="00B71652"/>
    <w:rsid w:val="00B72119"/>
    <w:rsid w:val="00B751A8"/>
    <w:rsid w:val="00B7560A"/>
    <w:rsid w:val="00B76639"/>
    <w:rsid w:val="00B77F2C"/>
    <w:rsid w:val="00B82658"/>
    <w:rsid w:val="00B829D6"/>
    <w:rsid w:val="00B8607A"/>
    <w:rsid w:val="00B90BCA"/>
    <w:rsid w:val="00B91909"/>
    <w:rsid w:val="00B91D01"/>
    <w:rsid w:val="00B92FE4"/>
    <w:rsid w:val="00B95E2C"/>
    <w:rsid w:val="00BA161B"/>
    <w:rsid w:val="00BA2111"/>
    <w:rsid w:val="00BA28C2"/>
    <w:rsid w:val="00BA2B3C"/>
    <w:rsid w:val="00BA4947"/>
    <w:rsid w:val="00BA4CB0"/>
    <w:rsid w:val="00BA5722"/>
    <w:rsid w:val="00BA593B"/>
    <w:rsid w:val="00BA7588"/>
    <w:rsid w:val="00BB0ECD"/>
    <w:rsid w:val="00BB1275"/>
    <w:rsid w:val="00BB403D"/>
    <w:rsid w:val="00BB5E41"/>
    <w:rsid w:val="00BB5FF3"/>
    <w:rsid w:val="00BB6A58"/>
    <w:rsid w:val="00BB7F32"/>
    <w:rsid w:val="00BC0734"/>
    <w:rsid w:val="00BC0C22"/>
    <w:rsid w:val="00BC6CFC"/>
    <w:rsid w:val="00BD2C42"/>
    <w:rsid w:val="00BD334F"/>
    <w:rsid w:val="00BD37F4"/>
    <w:rsid w:val="00BD3CF1"/>
    <w:rsid w:val="00BD41AA"/>
    <w:rsid w:val="00BD549F"/>
    <w:rsid w:val="00BD7B4C"/>
    <w:rsid w:val="00BE1D17"/>
    <w:rsid w:val="00BE2786"/>
    <w:rsid w:val="00BE7DA0"/>
    <w:rsid w:val="00BF1E68"/>
    <w:rsid w:val="00BF6653"/>
    <w:rsid w:val="00BF7E7E"/>
    <w:rsid w:val="00C00F65"/>
    <w:rsid w:val="00C025DA"/>
    <w:rsid w:val="00C02641"/>
    <w:rsid w:val="00C04B1E"/>
    <w:rsid w:val="00C04CF8"/>
    <w:rsid w:val="00C0556E"/>
    <w:rsid w:val="00C11A19"/>
    <w:rsid w:val="00C11A5C"/>
    <w:rsid w:val="00C12803"/>
    <w:rsid w:val="00C1525A"/>
    <w:rsid w:val="00C15AD3"/>
    <w:rsid w:val="00C20AEB"/>
    <w:rsid w:val="00C22F13"/>
    <w:rsid w:val="00C22F56"/>
    <w:rsid w:val="00C23709"/>
    <w:rsid w:val="00C24062"/>
    <w:rsid w:val="00C25F91"/>
    <w:rsid w:val="00C30A5C"/>
    <w:rsid w:val="00C314F5"/>
    <w:rsid w:val="00C31B28"/>
    <w:rsid w:val="00C338BA"/>
    <w:rsid w:val="00C3625F"/>
    <w:rsid w:val="00C4076A"/>
    <w:rsid w:val="00C4077D"/>
    <w:rsid w:val="00C5030A"/>
    <w:rsid w:val="00C52472"/>
    <w:rsid w:val="00C57815"/>
    <w:rsid w:val="00C61431"/>
    <w:rsid w:val="00C618F3"/>
    <w:rsid w:val="00C61F05"/>
    <w:rsid w:val="00C6257F"/>
    <w:rsid w:val="00C640D5"/>
    <w:rsid w:val="00C64809"/>
    <w:rsid w:val="00C6635A"/>
    <w:rsid w:val="00C66DA3"/>
    <w:rsid w:val="00C67908"/>
    <w:rsid w:val="00C705F2"/>
    <w:rsid w:val="00C7146F"/>
    <w:rsid w:val="00C73471"/>
    <w:rsid w:val="00C74786"/>
    <w:rsid w:val="00C80E6F"/>
    <w:rsid w:val="00C815BA"/>
    <w:rsid w:val="00C83173"/>
    <w:rsid w:val="00C83CC9"/>
    <w:rsid w:val="00C83F47"/>
    <w:rsid w:val="00C853C9"/>
    <w:rsid w:val="00C9062D"/>
    <w:rsid w:val="00C92452"/>
    <w:rsid w:val="00C92E84"/>
    <w:rsid w:val="00C977CC"/>
    <w:rsid w:val="00CA2B66"/>
    <w:rsid w:val="00CA3AE9"/>
    <w:rsid w:val="00CA4E41"/>
    <w:rsid w:val="00CA549E"/>
    <w:rsid w:val="00CA7B39"/>
    <w:rsid w:val="00CB4DFA"/>
    <w:rsid w:val="00CB5292"/>
    <w:rsid w:val="00CB5DBA"/>
    <w:rsid w:val="00CC0F78"/>
    <w:rsid w:val="00CC2141"/>
    <w:rsid w:val="00CC3BF2"/>
    <w:rsid w:val="00CC5144"/>
    <w:rsid w:val="00CC5D10"/>
    <w:rsid w:val="00CC7255"/>
    <w:rsid w:val="00CC777F"/>
    <w:rsid w:val="00CD2672"/>
    <w:rsid w:val="00CD3649"/>
    <w:rsid w:val="00CD36A9"/>
    <w:rsid w:val="00CD4024"/>
    <w:rsid w:val="00CD4805"/>
    <w:rsid w:val="00CD4E0F"/>
    <w:rsid w:val="00CD6121"/>
    <w:rsid w:val="00CE0A33"/>
    <w:rsid w:val="00CE0ED6"/>
    <w:rsid w:val="00CE39E3"/>
    <w:rsid w:val="00CE60F2"/>
    <w:rsid w:val="00CE61E7"/>
    <w:rsid w:val="00CE7747"/>
    <w:rsid w:val="00CF0667"/>
    <w:rsid w:val="00CF3D59"/>
    <w:rsid w:val="00CF4C17"/>
    <w:rsid w:val="00CF4D20"/>
    <w:rsid w:val="00CF4EB2"/>
    <w:rsid w:val="00CF4F14"/>
    <w:rsid w:val="00CF5BB4"/>
    <w:rsid w:val="00CF603B"/>
    <w:rsid w:val="00CF7A4E"/>
    <w:rsid w:val="00CF7C7D"/>
    <w:rsid w:val="00D01A27"/>
    <w:rsid w:val="00D01BAE"/>
    <w:rsid w:val="00D01DFE"/>
    <w:rsid w:val="00D03C08"/>
    <w:rsid w:val="00D048EF"/>
    <w:rsid w:val="00D05E45"/>
    <w:rsid w:val="00D0677D"/>
    <w:rsid w:val="00D10D47"/>
    <w:rsid w:val="00D1105A"/>
    <w:rsid w:val="00D11B3D"/>
    <w:rsid w:val="00D12751"/>
    <w:rsid w:val="00D128B2"/>
    <w:rsid w:val="00D13C28"/>
    <w:rsid w:val="00D14DA4"/>
    <w:rsid w:val="00D15632"/>
    <w:rsid w:val="00D158AD"/>
    <w:rsid w:val="00D1638A"/>
    <w:rsid w:val="00D209F2"/>
    <w:rsid w:val="00D20C36"/>
    <w:rsid w:val="00D216C9"/>
    <w:rsid w:val="00D22B4B"/>
    <w:rsid w:val="00D25647"/>
    <w:rsid w:val="00D262D5"/>
    <w:rsid w:val="00D26315"/>
    <w:rsid w:val="00D265B9"/>
    <w:rsid w:val="00D2684A"/>
    <w:rsid w:val="00D30E06"/>
    <w:rsid w:val="00D31425"/>
    <w:rsid w:val="00D32696"/>
    <w:rsid w:val="00D32DD7"/>
    <w:rsid w:val="00D34324"/>
    <w:rsid w:val="00D347C6"/>
    <w:rsid w:val="00D357B8"/>
    <w:rsid w:val="00D35864"/>
    <w:rsid w:val="00D427D0"/>
    <w:rsid w:val="00D42934"/>
    <w:rsid w:val="00D44A50"/>
    <w:rsid w:val="00D44A63"/>
    <w:rsid w:val="00D44DB5"/>
    <w:rsid w:val="00D44DB8"/>
    <w:rsid w:val="00D4587A"/>
    <w:rsid w:val="00D45A92"/>
    <w:rsid w:val="00D509A8"/>
    <w:rsid w:val="00D50AFA"/>
    <w:rsid w:val="00D530C7"/>
    <w:rsid w:val="00D54CF0"/>
    <w:rsid w:val="00D5621A"/>
    <w:rsid w:val="00D621B9"/>
    <w:rsid w:val="00D62788"/>
    <w:rsid w:val="00D62AEC"/>
    <w:rsid w:val="00D62B87"/>
    <w:rsid w:val="00D64F6D"/>
    <w:rsid w:val="00D66124"/>
    <w:rsid w:val="00D6654D"/>
    <w:rsid w:val="00D70299"/>
    <w:rsid w:val="00D707E7"/>
    <w:rsid w:val="00D75956"/>
    <w:rsid w:val="00D76378"/>
    <w:rsid w:val="00D8058C"/>
    <w:rsid w:val="00D8090C"/>
    <w:rsid w:val="00D80F76"/>
    <w:rsid w:val="00D81FAD"/>
    <w:rsid w:val="00D83AB8"/>
    <w:rsid w:val="00D857C3"/>
    <w:rsid w:val="00D914F6"/>
    <w:rsid w:val="00D920CD"/>
    <w:rsid w:val="00D935D2"/>
    <w:rsid w:val="00D94153"/>
    <w:rsid w:val="00D956C6"/>
    <w:rsid w:val="00D95B9E"/>
    <w:rsid w:val="00D96376"/>
    <w:rsid w:val="00D971D5"/>
    <w:rsid w:val="00D974CF"/>
    <w:rsid w:val="00D97AFC"/>
    <w:rsid w:val="00DA09B4"/>
    <w:rsid w:val="00DA181B"/>
    <w:rsid w:val="00DA4F08"/>
    <w:rsid w:val="00DA788E"/>
    <w:rsid w:val="00DA79F7"/>
    <w:rsid w:val="00DA7AF5"/>
    <w:rsid w:val="00DB1127"/>
    <w:rsid w:val="00DB4163"/>
    <w:rsid w:val="00DB5379"/>
    <w:rsid w:val="00DB7769"/>
    <w:rsid w:val="00DC0319"/>
    <w:rsid w:val="00DC1BC6"/>
    <w:rsid w:val="00DC2FC1"/>
    <w:rsid w:val="00DC3DC6"/>
    <w:rsid w:val="00DC4E46"/>
    <w:rsid w:val="00DC4EB5"/>
    <w:rsid w:val="00DC6B97"/>
    <w:rsid w:val="00DC78A5"/>
    <w:rsid w:val="00DD1373"/>
    <w:rsid w:val="00DD2263"/>
    <w:rsid w:val="00DD39AC"/>
    <w:rsid w:val="00DD500B"/>
    <w:rsid w:val="00DD5976"/>
    <w:rsid w:val="00DE08C0"/>
    <w:rsid w:val="00DE4712"/>
    <w:rsid w:val="00DE6429"/>
    <w:rsid w:val="00DE7314"/>
    <w:rsid w:val="00DE7666"/>
    <w:rsid w:val="00DF0A30"/>
    <w:rsid w:val="00DF1122"/>
    <w:rsid w:val="00DF15AD"/>
    <w:rsid w:val="00DF2C7F"/>
    <w:rsid w:val="00DF2EE6"/>
    <w:rsid w:val="00DF32B0"/>
    <w:rsid w:val="00DF3A0C"/>
    <w:rsid w:val="00DF5B1B"/>
    <w:rsid w:val="00E011DE"/>
    <w:rsid w:val="00E029F4"/>
    <w:rsid w:val="00E031B9"/>
    <w:rsid w:val="00E052A0"/>
    <w:rsid w:val="00E10265"/>
    <w:rsid w:val="00E112A4"/>
    <w:rsid w:val="00E148FC"/>
    <w:rsid w:val="00E14F23"/>
    <w:rsid w:val="00E16BC4"/>
    <w:rsid w:val="00E218DF"/>
    <w:rsid w:val="00E21B37"/>
    <w:rsid w:val="00E2232E"/>
    <w:rsid w:val="00E226E7"/>
    <w:rsid w:val="00E22C5A"/>
    <w:rsid w:val="00E22F19"/>
    <w:rsid w:val="00E2394D"/>
    <w:rsid w:val="00E24E3C"/>
    <w:rsid w:val="00E26DB7"/>
    <w:rsid w:val="00E3084C"/>
    <w:rsid w:val="00E31931"/>
    <w:rsid w:val="00E31F9B"/>
    <w:rsid w:val="00E34B50"/>
    <w:rsid w:val="00E357D2"/>
    <w:rsid w:val="00E36768"/>
    <w:rsid w:val="00E3789B"/>
    <w:rsid w:val="00E406D2"/>
    <w:rsid w:val="00E40D87"/>
    <w:rsid w:val="00E41A76"/>
    <w:rsid w:val="00E42D2A"/>
    <w:rsid w:val="00E50922"/>
    <w:rsid w:val="00E51D71"/>
    <w:rsid w:val="00E544EF"/>
    <w:rsid w:val="00E545C8"/>
    <w:rsid w:val="00E56FD9"/>
    <w:rsid w:val="00E57136"/>
    <w:rsid w:val="00E60509"/>
    <w:rsid w:val="00E63EC3"/>
    <w:rsid w:val="00E64240"/>
    <w:rsid w:val="00E6443F"/>
    <w:rsid w:val="00E661B3"/>
    <w:rsid w:val="00E66ECB"/>
    <w:rsid w:val="00E67401"/>
    <w:rsid w:val="00E70161"/>
    <w:rsid w:val="00E71F8E"/>
    <w:rsid w:val="00E72064"/>
    <w:rsid w:val="00E72490"/>
    <w:rsid w:val="00E74906"/>
    <w:rsid w:val="00E74A61"/>
    <w:rsid w:val="00E80A8B"/>
    <w:rsid w:val="00E80DEB"/>
    <w:rsid w:val="00E8152E"/>
    <w:rsid w:val="00E826A0"/>
    <w:rsid w:val="00E82BA8"/>
    <w:rsid w:val="00E84DD7"/>
    <w:rsid w:val="00E86658"/>
    <w:rsid w:val="00E86E83"/>
    <w:rsid w:val="00E9191C"/>
    <w:rsid w:val="00E92226"/>
    <w:rsid w:val="00E92239"/>
    <w:rsid w:val="00E93926"/>
    <w:rsid w:val="00E93D82"/>
    <w:rsid w:val="00E959D4"/>
    <w:rsid w:val="00E9723C"/>
    <w:rsid w:val="00EA6B4C"/>
    <w:rsid w:val="00EA7C4E"/>
    <w:rsid w:val="00EB08F7"/>
    <w:rsid w:val="00EB3A21"/>
    <w:rsid w:val="00EB4408"/>
    <w:rsid w:val="00EB4C9B"/>
    <w:rsid w:val="00EB61FD"/>
    <w:rsid w:val="00EB7DFE"/>
    <w:rsid w:val="00EC2CF8"/>
    <w:rsid w:val="00EC6AB2"/>
    <w:rsid w:val="00ED0F0C"/>
    <w:rsid w:val="00ED1C38"/>
    <w:rsid w:val="00ED2628"/>
    <w:rsid w:val="00ED4B9F"/>
    <w:rsid w:val="00ED57D2"/>
    <w:rsid w:val="00EE0156"/>
    <w:rsid w:val="00EE0B43"/>
    <w:rsid w:val="00EE2931"/>
    <w:rsid w:val="00EE423B"/>
    <w:rsid w:val="00EE4C37"/>
    <w:rsid w:val="00EE5E6F"/>
    <w:rsid w:val="00EE60D2"/>
    <w:rsid w:val="00EE7449"/>
    <w:rsid w:val="00EE76CF"/>
    <w:rsid w:val="00EE7889"/>
    <w:rsid w:val="00EE7B1E"/>
    <w:rsid w:val="00EF386E"/>
    <w:rsid w:val="00EF4C6D"/>
    <w:rsid w:val="00EF5CE6"/>
    <w:rsid w:val="00F0220C"/>
    <w:rsid w:val="00F030A2"/>
    <w:rsid w:val="00F0338B"/>
    <w:rsid w:val="00F05794"/>
    <w:rsid w:val="00F111FF"/>
    <w:rsid w:val="00F115C6"/>
    <w:rsid w:val="00F118E6"/>
    <w:rsid w:val="00F1218C"/>
    <w:rsid w:val="00F13E1E"/>
    <w:rsid w:val="00F16598"/>
    <w:rsid w:val="00F246E8"/>
    <w:rsid w:val="00F25DF5"/>
    <w:rsid w:val="00F25FB7"/>
    <w:rsid w:val="00F26E1D"/>
    <w:rsid w:val="00F3047B"/>
    <w:rsid w:val="00F346F5"/>
    <w:rsid w:val="00F34FB0"/>
    <w:rsid w:val="00F350A1"/>
    <w:rsid w:val="00F419F8"/>
    <w:rsid w:val="00F441C3"/>
    <w:rsid w:val="00F46386"/>
    <w:rsid w:val="00F478D6"/>
    <w:rsid w:val="00F47F8B"/>
    <w:rsid w:val="00F53C41"/>
    <w:rsid w:val="00F564ED"/>
    <w:rsid w:val="00F57758"/>
    <w:rsid w:val="00F6339C"/>
    <w:rsid w:val="00F6365D"/>
    <w:rsid w:val="00F65977"/>
    <w:rsid w:val="00F66302"/>
    <w:rsid w:val="00F669A1"/>
    <w:rsid w:val="00F67294"/>
    <w:rsid w:val="00F712E4"/>
    <w:rsid w:val="00F71629"/>
    <w:rsid w:val="00F74B00"/>
    <w:rsid w:val="00F757F2"/>
    <w:rsid w:val="00F77481"/>
    <w:rsid w:val="00F77ADD"/>
    <w:rsid w:val="00F80B79"/>
    <w:rsid w:val="00F80F11"/>
    <w:rsid w:val="00F81ECF"/>
    <w:rsid w:val="00F82706"/>
    <w:rsid w:val="00F92C60"/>
    <w:rsid w:val="00F952B4"/>
    <w:rsid w:val="00F95FED"/>
    <w:rsid w:val="00F966BF"/>
    <w:rsid w:val="00F97B96"/>
    <w:rsid w:val="00FA2BE4"/>
    <w:rsid w:val="00FA44D0"/>
    <w:rsid w:val="00FA4BD9"/>
    <w:rsid w:val="00FA50D2"/>
    <w:rsid w:val="00FB250B"/>
    <w:rsid w:val="00FB31B7"/>
    <w:rsid w:val="00FB3FA5"/>
    <w:rsid w:val="00FB5127"/>
    <w:rsid w:val="00FB5180"/>
    <w:rsid w:val="00FB68F5"/>
    <w:rsid w:val="00FB6E20"/>
    <w:rsid w:val="00FB7774"/>
    <w:rsid w:val="00FC094A"/>
    <w:rsid w:val="00FC0E7B"/>
    <w:rsid w:val="00FC124B"/>
    <w:rsid w:val="00FC1438"/>
    <w:rsid w:val="00FC1D2C"/>
    <w:rsid w:val="00FC25D7"/>
    <w:rsid w:val="00FC2CC3"/>
    <w:rsid w:val="00FC3E73"/>
    <w:rsid w:val="00FC48A7"/>
    <w:rsid w:val="00FC7FAD"/>
    <w:rsid w:val="00FD1C6D"/>
    <w:rsid w:val="00FD3DA3"/>
    <w:rsid w:val="00FD3F94"/>
    <w:rsid w:val="00FD56E3"/>
    <w:rsid w:val="00FE1A84"/>
    <w:rsid w:val="00FE2AF8"/>
    <w:rsid w:val="00FE6019"/>
    <w:rsid w:val="00FE6C95"/>
    <w:rsid w:val="00FE7DF9"/>
    <w:rsid w:val="00FF3629"/>
    <w:rsid w:val="00FF3AD4"/>
    <w:rsid w:val="00FF5B12"/>
    <w:rsid w:val="00FF66AE"/>
    <w:rsid w:val="00FF752C"/>
    <w:rsid w:val="02C5C8BB"/>
    <w:rsid w:val="02F24FC2"/>
    <w:rsid w:val="038E4EA7"/>
    <w:rsid w:val="05EC0F74"/>
    <w:rsid w:val="066553D5"/>
    <w:rsid w:val="06DE50A2"/>
    <w:rsid w:val="0856582E"/>
    <w:rsid w:val="088E2AC0"/>
    <w:rsid w:val="09737820"/>
    <w:rsid w:val="0A7EF462"/>
    <w:rsid w:val="0AD03D3B"/>
    <w:rsid w:val="0AE96598"/>
    <w:rsid w:val="0ED1014E"/>
    <w:rsid w:val="102099F8"/>
    <w:rsid w:val="12C7AA82"/>
    <w:rsid w:val="1440A293"/>
    <w:rsid w:val="14C977FA"/>
    <w:rsid w:val="17AEC043"/>
    <w:rsid w:val="185EBB37"/>
    <w:rsid w:val="1879D8C1"/>
    <w:rsid w:val="189439A7"/>
    <w:rsid w:val="18F6DA85"/>
    <w:rsid w:val="1909EE84"/>
    <w:rsid w:val="1944C9AA"/>
    <w:rsid w:val="1D624730"/>
    <w:rsid w:val="1DCD2E1C"/>
    <w:rsid w:val="1E324592"/>
    <w:rsid w:val="20B318DA"/>
    <w:rsid w:val="20D6A977"/>
    <w:rsid w:val="2185F8BB"/>
    <w:rsid w:val="223DE03A"/>
    <w:rsid w:val="2273C761"/>
    <w:rsid w:val="250456D4"/>
    <w:rsid w:val="254E5879"/>
    <w:rsid w:val="26D964A1"/>
    <w:rsid w:val="29BF417C"/>
    <w:rsid w:val="2A94F6D0"/>
    <w:rsid w:val="2AB6F12F"/>
    <w:rsid w:val="2B7D6C62"/>
    <w:rsid w:val="2CE85F84"/>
    <w:rsid w:val="2FCC4F46"/>
    <w:rsid w:val="30B7CEFC"/>
    <w:rsid w:val="31F232C8"/>
    <w:rsid w:val="323E74C0"/>
    <w:rsid w:val="3268A372"/>
    <w:rsid w:val="32C9A4F0"/>
    <w:rsid w:val="33F86DF9"/>
    <w:rsid w:val="34922C3E"/>
    <w:rsid w:val="35405338"/>
    <w:rsid w:val="35ECFE69"/>
    <w:rsid w:val="3635225D"/>
    <w:rsid w:val="36DB476A"/>
    <w:rsid w:val="37642B57"/>
    <w:rsid w:val="37A6E5C9"/>
    <w:rsid w:val="39DF6E09"/>
    <w:rsid w:val="3A010065"/>
    <w:rsid w:val="3A219152"/>
    <w:rsid w:val="3AC0FE73"/>
    <w:rsid w:val="3C73BE01"/>
    <w:rsid w:val="3C9D3E23"/>
    <w:rsid w:val="3CE4C379"/>
    <w:rsid w:val="3D52E689"/>
    <w:rsid w:val="3D910116"/>
    <w:rsid w:val="3E40FC0A"/>
    <w:rsid w:val="4067C799"/>
    <w:rsid w:val="41B14430"/>
    <w:rsid w:val="4494BC40"/>
    <w:rsid w:val="44D89BA2"/>
    <w:rsid w:val="4AC5B1F5"/>
    <w:rsid w:val="4B0A2546"/>
    <w:rsid w:val="4C4D3B18"/>
    <w:rsid w:val="4C546740"/>
    <w:rsid w:val="5239546E"/>
    <w:rsid w:val="540F8A3A"/>
    <w:rsid w:val="5417C5DB"/>
    <w:rsid w:val="56B7CAB8"/>
    <w:rsid w:val="5811B8BE"/>
    <w:rsid w:val="59819252"/>
    <w:rsid w:val="5A746D11"/>
    <w:rsid w:val="5B03B20F"/>
    <w:rsid w:val="5C676A08"/>
    <w:rsid w:val="5D2D6530"/>
    <w:rsid w:val="5E522CB4"/>
    <w:rsid w:val="5FBE6082"/>
    <w:rsid w:val="6033B3A1"/>
    <w:rsid w:val="6133EABF"/>
    <w:rsid w:val="61BBCDEA"/>
    <w:rsid w:val="61CF8402"/>
    <w:rsid w:val="62C8D97A"/>
    <w:rsid w:val="6335A5D0"/>
    <w:rsid w:val="65207DA8"/>
    <w:rsid w:val="6615611C"/>
    <w:rsid w:val="6730D32B"/>
    <w:rsid w:val="688FC41C"/>
    <w:rsid w:val="68FD4706"/>
    <w:rsid w:val="69E2836D"/>
    <w:rsid w:val="6A21B696"/>
    <w:rsid w:val="6A605491"/>
    <w:rsid w:val="6B51BBBF"/>
    <w:rsid w:val="6C83821F"/>
    <w:rsid w:val="6F39545F"/>
    <w:rsid w:val="707D23CE"/>
    <w:rsid w:val="70D36EBA"/>
    <w:rsid w:val="719C81A9"/>
    <w:rsid w:val="7258AFC1"/>
    <w:rsid w:val="7278185E"/>
    <w:rsid w:val="730F9C5F"/>
    <w:rsid w:val="73EDC056"/>
    <w:rsid w:val="756D1152"/>
    <w:rsid w:val="76949E21"/>
    <w:rsid w:val="774FEB86"/>
    <w:rsid w:val="780B2BB5"/>
    <w:rsid w:val="785E364D"/>
    <w:rsid w:val="795AD752"/>
    <w:rsid w:val="7C80CE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fillcolor="#17859a" strokecolor="#17859a">
      <v:fill color="#17859a"/>
      <v:stroke color="#17859a" weight="0"/>
    </o:shapedefaults>
    <o:shapelayout v:ext="edit">
      <o:idmap v:ext="edit" data="2"/>
    </o:shapelayout>
  </w:shapeDefaults>
  <w:decimalSymbol w:val=","/>
  <w:listSeparator w:val=";"/>
  <w14:docId w14:val="2EC594BE"/>
  <w15:docId w15:val="{C7D4C5DD-9F41-4DF0-B46F-C1801898B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D2A"/>
    <w:pPr>
      <w:spacing w:before="240" w:after="240" w:line="240" w:lineRule="auto"/>
      <w:jc w:val="both"/>
    </w:pPr>
    <w:rPr>
      <w:rFonts w:ascii="Cambria" w:hAnsi="Cambria"/>
    </w:rPr>
  </w:style>
  <w:style w:type="paragraph" w:styleId="Ttulo1">
    <w:name w:val="heading 1"/>
    <w:basedOn w:val="Normal"/>
    <w:next w:val="Normal"/>
    <w:link w:val="Ttulo1Car"/>
    <w:uiPriority w:val="9"/>
    <w:qFormat/>
    <w:rsid w:val="00466BAD"/>
    <w:pPr>
      <w:keepNext/>
      <w:numPr>
        <w:numId w:val="37"/>
      </w:numPr>
      <w:pBdr>
        <w:bottom w:val="single" w:sz="4" w:space="1" w:color="auto"/>
      </w:pBdr>
      <w:spacing w:before="1200" w:after="720"/>
      <w:jc w:val="left"/>
      <w:outlineLvl w:val="0"/>
    </w:pPr>
    <w:rPr>
      <w:rFonts w:eastAsiaTheme="majorEastAsia" w:cstheme="majorBidi"/>
      <w:bCs/>
      <w:i/>
      <w:sz w:val="40"/>
      <w:szCs w:val="28"/>
    </w:rPr>
  </w:style>
  <w:style w:type="paragraph" w:styleId="Ttulo2">
    <w:name w:val="heading 2"/>
    <w:basedOn w:val="Normal"/>
    <w:next w:val="Normal"/>
    <w:link w:val="Ttulo2Car"/>
    <w:uiPriority w:val="9"/>
    <w:unhideWhenUsed/>
    <w:qFormat/>
    <w:rsid w:val="004656B8"/>
    <w:pPr>
      <w:keepNext/>
      <w:numPr>
        <w:ilvl w:val="1"/>
        <w:numId w:val="37"/>
      </w:numPr>
      <w:spacing w:before="200" w:after="120"/>
      <w:outlineLvl w:val="1"/>
    </w:pPr>
    <w:rPr>
      <w:rFonts w:asciiTheme="majorHAnsi" w:eastAsiaTheme="majorEastAsia" w:hAnsiTheme="majorHAnsi" w:cstheme="majorBidi"/>
      <w:b/>
      <w:bCs/>
      <w:i/>
      <w:sz w:val="26"/>
      <w:szCs w:val="26"/>
    </w:rPr>
  </w:style>
  <w:style w:type="paragraph" w:styleId="Ttulo3">
    <w:name w:val="heading 3"/>
    <w:basedOn w:val="Normal"/>
    <w:next w:val="Normal"/>
    <w:link w:val="Ttulo3Car"/>
    <w:uiPriority w:val="9"/>
    <w:unhideWhenUsed/>
    <w:qFormat/>
    <w:rsid w:val="004656B8"/>
    <w:pPr>
      <w:keepNext/>
      <w:numPr>
        <w:ilvl w:val="2"/>
        <w:numId w:val="37"/>
      </w:numPr>
      <w:spacing w:line="271" w:lineRule="auto"/>
      <w:outlineLvl w:val="2"/>
    </w:pPr>
    <w:rPr>
      <w:rFonts w:asciiTheme="majorHAnsi" w:eastAsiaTheme="majorEastAsia" w:hAnsiTheme="majorHAnsi" w:cstheme="majorBidi"/>
      <w:b/>
      <w:bCs/>
    </w:rPr>
  </w:style>
  <w:style w:type="paragraph" w:styleId="Ttulo4">
    <w:name w:val="heading 4"/>
    <w:next w:val="Normal"/>
    <w:link w:val="Ttulo4Car"/>
    <w:uiPriority w:val="9"/>
    <w:unhideWhenUsed/>
    <w:qFormat/>
    <w:rsid w:val="004656B8"/>
    <w:pPr>
      <w:keepNext/>
      <w:numPr>
        <w:ilvl w:val="3"/>
        <w:numId w:val="37"/>
      </w:numPr>
      <w:spacing w:before="240" w:after="240"/>
      <w:outlineLvl w:val="3"/>
    </w:pPr>
    <w:rPr>
      <w:rFonts w:asciiTheme="majorHAnsi" w:eastAsiaTheme="majorEastAsia" w:hAnsiTheme="majorHAnsi" w:cstheme="majorBidi"/>
      <w:bCs/>
      <w:i/>
      <w:iCs/>
    </w:rPr>
  </w:style>
  <w:style w:type="paragraph" w:styleId="Ttulo5">
    <w:name w:val="heading 5"/>
    <w:basedOn w:val="Normal"/>
    <w:next w:val="Normal"/>
    <w:link w:val="Ttulo5Car"/>
    <w:uiPriority w:val="9"/>
    <w:unhideWhenUsed/>
    <w:qFormat/>
    <w:rsid w:val="004656B8"/>
    <w:pPr>
      <w:keepNext/>
      <w:numPr>
        <w:ilvl w:val="4"/>
        <w:numId w:val="37"/>
      </w:numPr>
      <w:outlineLvl w:val="4"/>
    </w:pPr>
    <w:rPr>
      <w:rFonts w:asciiTheme="majorHAnsi" w:eastAsiaTheme="majorEastAsia" w:hAnsiTheme="majorHAnsi" w:cstheme="majorBidi"/>
      <w:bCs/>
    </w:rPr>
  </w:style>
  <w:style w:type="paragraph" w:styleId="Ttulo6">
    <w:name w:val="heading 6"/>
    <w:basedOn w:val="Normal"/>
    <w:next w:val="Normal"/>
    <w:link w:val="Ttulo6Car"/>
    <w:uiPriority w:val="9"/>
    <w:unhideWhenUsed/>
    <w:qFormat/>
    <w:rsid w:val="0093696C"/>
    <w:pPr>
      <w:numPr>
        <w:ilvl w:val="5"/>
        <w:numId w:val="37"/>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next w:val="Normal"/>
    <w:link w:val="Ttulo7Car"/>
    <w:uiPriority w:val="9"/>
    <w:unhideWhenUsed/>
    <w:qFormat/>
    <w:rsid w:val="00485E2E"/>
    <w:pPr>
      <w:keepNext/>
      <w:numPr>
        <w:numId w:val="23"/>
      </w:numPr>
      <w:spacing w:before="240" w:after="240" w:line="240" w:lineRule="auto"/>
      <w:outlineLvl w:val="6"/>
    </w:pPr>
    <w:rPr>
      <w:rFonts w:asciiTheme="majorHAnsi" w:eastAsiaTheme="majorEastAsia" w:hAnsiTheme="majorHAnsi" w:cstheme="majorBidi"/>
      <w:b/>
      <w:bCs/>
      <w:i/>
      <w:iCs/>
      <w:sz w:val="26"/>
      <w:szCs w:val="26"/>
    </w:rPr>
  </w:style>
  <w:style w:type="paragraph" w:styleId="Ttulo8">
    <w:name w:val="heading 8"/>
    <w:basedOn w:val="Ttulo3"/>
    <w:next w:val="Normal"/>
    <w:link w:val="Ttulo8Car"/>
    <w:uiPriority w:val="9"/>
    <w:unhideWhenUsed/>
    <w:qFormat/>
    <w:rsid w:val="00485E2E"/>
    <w:pPr>
      <w:numPr>
        <w:ilvl w:val="1"/>
        <w:numId w:val="23"/>
      </w:numPr>
      <w:spacing w:line="240" w:lineRule="auto"/>
      <w:outlineLvl w:val="7"/>
    </w:pPr>
    <w:rPr>
      <w:szCs w:val="20"/>
    </w:rPr>
  </w:style>
  <w:style w:type="paragraph" w:styleId="Ttulo9">
    <w:name w:val="heading 9"/>
    <w:basedOn w:val="Ttulo4"/>
    <w:next w:val="Normal"/>
    <w:link w:val="Ttulo9Car"/>
    <w:uiPriority w:val="9"/>
    <w:unhideWhenUsed/>
    <w:qFormat/>
    <w:rsid w:val="00485E2E"/>
    <w:pPr>
      <w:numPr>
        <w:ilvl w:val="2"/>
        <w:numId w:val="23"/>
      </w:numPr>
      <w:spacing w:line="240" w:lineRule="auto"/>
      <w:outlineLvl w:val="8"/>
    </w:pPr>
    <w:rPr>
      <w:iCs w:val="0"/>
      <w:spacing w:val="5"/>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6BAD"/>
    <w:rPr>
      <w:rFonts w:ascii="Cambria" w:eastAsiaTheme="majorEastAsia" w:hAnsi="Cambria" w:cstheme="majorBidi"/>
      <w:bCs/>
      <w:i/>
      <w:sz w:val="40"/>
      <w:szCs w:val="28"/>
    </w:rPr>
  </w:style>
  <w:style w:type="character" w:customStyle="1" w:styleId="Ttulo2Car">
    <w:name w:val="Título 2 Car"/>
    <w:basedOn w:val="Fuentedeprrafopredeter"/>
    <w:link w:val="Ttulo2"/>
    <w:uiPriority w:val="9"/>
    <w:rsid w:val="004656B8"/>
    <w:rPr>
      <w:rFonts w:asciiTheme="majorHAnsi" w:eastAsiaTheme="majorEastAsia" w:hAnsiTheme="majorHAnsi" w:cstheme="majorBidi"/>
      <w:b/>
      <w:bCs/>
      <w:i/>
      <w:sz w:val="26"/>
      <w:szCs w:val="26"/>
    </w:rPr>
  </w:style>
  <w:style w:type="character" w:customStyle="1" w:styleId="Ttulo3Car">
    <w:name w:val="Título 3 Car"/>
    <w:basedOn w:val="Fuentedeprrafopredeter"/>
    <w:link w:val="Ttulo3"/>
    <w:uiPriority w:val="9"/>
    <w:rsid w:val="004656B8"/>
    <w:rPr>
      <w:rFonts w:asciiTheme="majorHAnsi" w:eastAsiaTheme="majorEastAsia" w:hAnsiTheme="majorHAnsi" w:cstheme="majorBidi"/>
      <w:b/>
      <w:bCs/>
    </w:rPr>
  </w:style>
  <w:style w:type="character" w:customStyle="1" w:styleId="Ttulo4Car">
    <w:name w:val="Título 4 Car"/>
    <w:basedOn w:val="Fuentedeprrafopredeter"/>
    <w:link w:val="Ttulo4"/>
    <w:uiPriority w:val="9"/>
    <w:rsid w:val="004656B8"/>
    <w:rPr>
      <w:rFonts w:asciiTheme="majorHAnsi" w:eastAsiaTheme="majorEastAsia" w:hAnsiTheme="majorHAnsi" w:cstheme="majorBidi"/>
      <w:bCs/>
      <w:i/>
      <w:iCs/>
    </w:rPr>
  </w:style>
  <w:style w:type="character" w:customStyle="1" w:styleId="Ttulo5Car">
    <w:name w:val="Título 5 Car"/>
    <w:basedOn w:val="Fuentedeprrafopredeter"/>
    <w:link w:val="Ttulo5"/>
    <w:uiPriority w:val="9"/>
    <w:rsid w:val="004656B8"/>
    <w:rPr>
      <w:rFonts w:asciiTheme="majorHAnsi" w:eastAsiaTheme="majorEastAsia" w:hAnsiTheme="majorHAnsi" w:cstheme="majorBidi"/>
      <w:bCs/>
    </w:rPr>
  </w:style>
  <w:style w:type="character" w:customStyle="1" w:styleId="Ttulo6Car">
    <w:name w:val="Título 6 Car"/>
    <w:basedOn w:val="Fuentedeprrafopredeter"/>
    <w:link w:val="Ttulo6"/>
    <w:uiPriority w:val="9"/>
    <w:rsid w:val="0093696C"/>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rsid w:val="00485E2E"/>
    <w:rPr>
      <w:rFonts w:asciiTheme="majorHAnsi" w:eastAsiaTheme="majorEastAsia" w:hAnsiTheme="majorHAnsi" w:cstheme="majorBidi"/>
      <w:b/>
      <w:bCs/>
      <w:i/>
      <w:iCs/>
      <w:sz w:val="26"/>
      <w:szCs w:val="26"/>
    </w:rPr>
  </w:style>
  <w:style w:type="character" w:customStyle="1" w:styleId="Ttulo8Car">
    <w:name w:val="Título 8 Car"/>
    <w:basedOn w:val="Fuentedeprrafopredeter"/>
    <w:link w:val="Ttulo8"/>
    <w:uiPriority w:val="9"/>
    <w:rsid w:val="00485E2E"/>
    <w:rPr>
      <w:rFonts w:asciiTheme="majorHAnsi" w:eastAsiaTheme="majorEastAsia" w:hAnsiTheme="majorHAnsi" w:cstheme="majorBidi"/>
      <w:b/>
      <w:bCs/>
      <w:szCs w:val="20"/>
    </w:rPr>
  </w:style>
  <w:style w:type="character" w:customStyle="1" w:styleId="Ttulo9Car">
    <w:name w:val="Título 9 Car"/>
    <w:basedOn w:val="Fuentedeprrafopredeter"/>
    <w:link w:val="Ttulo9"/>
    <w:uiPriority w:val="9"/>
    <w:rsid w:val="00485E2E"/>
    <w:rPr>
      <w:rFonts w:asciiTheme="majorHAnsi" w:eastAsiaTheme="majorEastAsia" w:hAnsiTheme="majorHAnsi" w:cstheme="majorBidi"/>
      <w:bCs/>
      <w:i/>
      <w:spacing w:val="5"/>
      <w:szCs w:val="20"/>
    </w:rPr>
  </w:style>
  <w:style w:type="paragraph" w:styleId="Textoindependiente">
    <w:name w:val="Body Text"/>
    <w:basedOn w:val="Normal"/>
    <w:next w:val="Textoindependienteprimerasangra"/>
    <w:link w:val="TextoindependienteCar"/>
    <w:rsid w:val="00307416"/>
    <w:pPr>
      <w:spacing w:after="120" w:line="280" w:lineRule="atLeast"/>
    </w:pPr>
  </w:style>
  <w:style w:type="paragraph" w:styleId="Textoindependienteprimerasangra">
    <w:name w:val="Body Text First Indent"/>
    <w:basedOn w:val="Textoindependiente"/>
    <w:link w:val="TextoindependienteprimerasangraCar"/>
    <w:rsid w:val="00307416"/>
    <w:pPr>
      <w:ind w:firstLine="210"/>
    </w:pPr>
  </w:style>
  <w:style w:type="character" w:customStyle="1" w:styleId="TextoindependienteprimerasangraCar">
    <w:name w:val="Texto independiente primera sangría Car"/>
    <w:basedOn w:val="TextoindependienteCar"/>
    <w:link w:val="Textoindependienteprimerasangra"/>
    <w:rsid w:val="00307416"/>
    <w:rPr>
      <w:rFonts w:ascii="Times New Roman" w:eastAsia="Times New Roman" w:hAnsi="Times New Roman" w:cs="Times New Roman"/>
      <w:sz w:val="22"/>
      <w:szCs w:val="20"/>
      <w:lang w:val="en-US"/>
    </w:rPr>
  </w:style>
  <w:style w:type="character" w:customStyle="1" w:styleId="TextoindependienteCar">
    <w:name w:val="Texto independiente Car"/>
    <w:basedOn w:val="Fuentedeprrafopredeter"/>
    <w:link w:val="Textoindependiente"/>
    <w:rsid w:val="00307416"/>
    <w:rPr>
      <w:rFonts w:ascii="Times New Roman" w:eastAsia="Times New Roman" w:hAnsi="Times New Roman" w:cs="Times New Roman"/>
      <w:sz w:val="22"/>
      <w:szCs w:val="20"/>
      <w:lang w:val="en-US"/>
    </w:rPr>
  </w:style>
  <w:style w:type="paragraph" w:styleId="Encabezado">
    <w:name w:val="header"/>
    <w:basedOn w:val="Normal"/>
    <w:link w:val="EncabezadoCar"/>
    <w:uiPriority w:val="99"/>
    <w:rsid w:val="00307416"/>
    <w:pPr>
      <w:tabs>
        <w:tab w:val="center" w:pos="4320"/>
        <w:tab w:val="right" w:pos="8640"/>
      </w:tabs>
    </w:pPr>
  </w:style>
  <w:style w:type="character" w:customStyle="1" w:styleId="EncabezadoCar">
    <w:name w:val="Encabezado Car"/>
    <w:basedOn w:val="Fuentedeprrafopredeter"/>
    <w:link w:val="Encabezado"/>
    <w:uiPriority w:val="99"/>
    <w:rsid w:val="00307416"/>
    <w:rPr>
      <w:rFonts w:ascii="Times New Roman" w:eastAsia="Times New Roman" w:hAnsi="Times New Roman" w:cs="Times New Roman"/>
      <w:sz w:val="22"/>
      <w:szCs w:val="20"/>
      <w:lang w:val="en-US"/>
    </w:rPr>
  </w:style>
  <w:style w:type="paragraph" w:styleId="Piedepgina">
    <w:name w:val="footer"/>
    <w:basedOn w:val="Normal"/>
    <w:link w:val="PiedepginaCar"/>
    <w:uiPriority w:val="99"/>
    <w:rsid w:val="009B31D0"/>
    <w:pPr>
      <w:tabs>
        <w:tab w:val="right" w:pos="9469"/>
      </w:tabs>
      <w:jc w:val="left"/>
    </w:pPr>
  </w:style>
  <w:style w:type="character" w:customStyle="1" w:styleId="PiedepginaCar">
    <w:name w:val="Pie de página Car"/>
    <w:basedOn w:val="Fuentedeprrafopredeter"/>
    <w:link w:val="Piedepgina"/>
    <w:uiPriority w:val="99"/>
    <w:rsid w:val="009B31D0"/>
    <w:rPr>
      <w:rFonts w:ascii="Cambria" w:hAnsi="Cambria"/>
    </w:rPr>
  </w:style>
  <w:style w:type="character" w:styleId="Nmerodepgina">
    <w:name w:val="page number"/>
    <w:basedOn w:val="Fuentedeprrafopredeter"/>
    <w:rsid w:val="00307416"/>
  </w:style>
  <w:style w:type="paragraph" w:styleId="TDC2">
    <w:name w:val="toc 2"/>
    <w:basedOn w:val="Normal"/>
    <w:next w:val="Normal"/>
    <w:autoRedefine/>
    <w:uiPriority w:val="39"/>
    <w:qFormat/>
    <w:rsid w:val="00082F35"/>
    <w:pPr>
      <w:tabs>
        <w:tab w:val="left" w:pos="340"/>
        <w:tab w:val="left" w:pos="737"/>
        <w:tab w:val="right" w:leader="dot" w:pos="9356"/>
      </w:tabs>
      <w:spacing w:before="60" w:after="60"/>
      <w:ind w:left="227"/>
    </w:pPr>
    <w:rPr>
      <w:i/>
    </w:rPr>
  </w:style>
  <w:style w:type="paragraph" w:styleId="TDC1">
    <w:name w:val="toc 1"/>
    <w:basedOn w:val="Normal"/>
    <w:next w:val="Normal"/>
    <w:autoRedefine/>
    <w:uiPriority w:val="39"/>
    <w:qFormat/>
    <w:rsid w:val="00082F35"/>
    <w:pPr>
      <w:tabs>
        <w:tab w:val="left" w:pos="284"/>
        <w:tab w:val="left" w:pos="567"/>
        <w:tab w:val="right" w:leader="dot" w:pos="9356"/>
      </w:tabs>
      <w:spacing w:before="120" w:after="60" w:line="180" w:lineRule="atLeast"/>
    </w:pPr>
    <w:rPr>
      <w:b/>
    </w:rPr>
  </w:style>
  <w:style w:type="paragraph" w:styleId="Sinespaciado">
    <w:name w:val="No Spacing"/>
    <w:basedOn w:val="Normal"/>
    <w:link w:val="SinespaciadoCar"/>
    <w:uiPriority w:val="1"/>
    <w:qFormat/>
    <w:rsid w:val="0093696C"/>
    <w:pPr>
      <w:spacing w:after="0"/>
    </w:pPr>
  </w:style>
  <w:style w:type="character" w:customStyle="1" w:styleId="SinespaciadoCar">
    <w:name w:val="Sin espaciado Car"/>
    <w:basedOn w:val="Fuentedeprrafopredeter"/>
    <w:link w:val="Sinespaciado"/>
    <w:uiPriority w:val="1"/>
    <w:rsid w:val="00307416"/>
  </w:style>
  <w:style w:type="paragraph" w:customStyle="1" w:styleId="Titulo1ZenbGabe">
    <w:name w:val="Titulo1_ZenbGabe"/>
    <w:basedOn w:val="Ttulo2"/>
    <w:next w:val="Normal"/>
    <w:link w:val="Titulo1ZenbGabeCar"/>
    <w:qFormat/>
    <w:rsid w:val="00466BAD"/>
    <w:pPr>
      <w:numPr>
        <w:ilvl w:val="0"/>
        <w:numId w:val="0"/>
      </w:numPr>
      <w:pBdr>
        <w:bottom w:val="single" w:sz="4" w:space="1" w:color="auto"/>
      </w:pBdr>
      <w:spacing w:before="1200" w:after="720"/>
      <w:jc w:val="left"/>
      <w:outlineLvl w:val="0"/>
    </w:pPr>
    <w:rPr>
      <w:b w:val="0"/>
      <w:sz w:val="40"/>
      <w:szCs w:val="40"/>
    </w:rPr>
  </w:style>
  <w:style w:type="character" w:customStyle="1" w:styleId="Titulo1ZenbGabeCar">
    <w:name w:val="Titulo1_ZenbGabe Car"/>
    <w:basedOn w:val="Ttulo2Car"/>
    <w:link w:val="Titulo1ZenbGabe"/>
    <w:rsid w:val="00466BAD"/>
    <w:rPr>
      <w:rFonts w:asciiTheme="majorHAnsi" w:eastAsiaTheme="majorEastAsia" w:hAnsiTheme="majorHAnsi" w:cstheme="majorBidi"/>
      <w:b w:val="0"/>
      <w:bCs/>
      <w:i/>
      <w:sz w:val="40"/>
      <w:szCs w:val="40"/>
    </w:rPr>
  </w:style>
  <w:style w:type="paragraph" w:styleId="Ttulo">
    <w:name w:val="Title"/>
    <w:basedOn w:val="Normal"/>
    <w:next w:val="Normal"/>
    <w:link w:val="TtuloCar"/>
    <w:uiPriority w:val="10"/>
    <w:qFormat/>
    <w:rsid w:val="0093696C"/>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93696C"/>
    <w:rPr>
      <w:rFonts w:asciiTheme="majorHAnsi" w:eastAsiaTheme="majorEastAsia" w:hAnsiTheme="majorHAnsi" w:cstheme="majorBidi"/>
      <w:spacing w:val="5"/>
      <w:sz w:val="52"/>
      <w:szCs w:val="52"/>
    </w:rPr>
  </w:style>
  <w:style w:type="paragraph" w:styleId="Textodebloque">
    <w:name w:val="Block Text"/>
    <w:basedOn w:val="Normal"/>
    <w:uiPriority w:val="99"/>
    <w:semiHidden/>
    <w:unhideWhenUsed/>
    <w:rsid w:val="00307416"/>
    <w:pPr>
      <w:pBdr>
        <w:top w:val="single" w:sz="2" w:space="10" w:color="A6DDE5" w:themeColor="accent1" w:shadow="1" w:frame="1"/>
        <w:left w:val="single" w:sz="2" w:space="10" w:color="A6DDE5" w:themeColor="accent1" w:shadow="1" w:frame="1"/>
        <w:bottom w:val="single" w:sz="2" w:space="10" w:color="A6DDE5" w:themeColor="accent1" w:shadow="1" w:frame="1"/>
        <w:right w:val="single" w:sz="2" w:space="10" w:color="A6DDE5" w:themeColor="accent1" w:shadow="1" w:frame="1"/>
      </w:pBdr>
      <w:ind w:left="1152" w:right="1152"/>
    </w:pPr>
    <w:rPr>
      <w:rFonts w:asciiTheme="minorHAnsi" w:hAnsiTheme="minorHAnsi"/>
      <w:i/>
      <w:iCs/>
      <w:color w:val="A6DDE5" w:themeColor="accent1"/>
    </w:rPr>
  </w:style>
  <w:style w:type="paragraph" w:styleId="Textodeglobo">
    <w:name w:val="Balloon Text"/>
    <w:basedOn w:val="Normal"/>
    <w:link w:val="TextodegloboCar"/>
    <w:uiPriority w:val="99"/>
    <w:semiHidden/>
    <w:unhideWhenUsed/>
    <w:rsid w:val="00307416"/>
    <w:rPr>
      <w:rFonts w:ascii="Tahoma" w:hAnsi="Tahoma" w:cs="Tahoma"/>
      <w:sz w:val="16"/>
      <w:szCs w:val="16"/>
    </w:rPr>
  </w:style>
  <w:style w:type="character" w:customStyle="1" w:styleId="TextodegloboCar">
    <w:name w:val="Texto de globo Car"/>
    <w:basedOn w:val="Fuentedeprrafopredeter"/>
    <w:link w:val="Textodeglobo"/>
    <w:uiPriority w:val="99"/>
    <w:semiHidden/>
    <w:rsid w:val="00307416"/>
    <w:rPr>
      <w:rFonts w:ascii="Tahoma" w:eastAsia="Times New Roman" w:hAnsi="Tahoma" w:cs="Tahoma"/>
      <w:sz w:val="16"/>
      <w:szCs w:val="16"/>
      <w:lang w:val="en-US"/>
    </w:rPr>
  </w:style>
  <w:style w:type="paragraph" w:styleId="TDC3">
    <w:name w:val="toc 3"/>
    <w:basedOn w:val="Normal"/>
    <w:next w:val="Normal"/>
    <w:autoRedefine/>
    <w:uiPriority w:val="39"/>
    <w:unhideWhenUsed/>
    <w:qFormat/>
    <w:rsid w:val="00082F35"/>
    <w:pPr>
      <w:tabs>
        <w:tab w:val="left" w:pos="1100"/>
        <w:tab w:val="right" w:leader="dot" w:pos="9356"/>
      </w:tabs>
      <w:spacing w:before="60" w:after="60"/>
      <w:ind w:left="340"/>
    </w:pPr>
    <w:rPr>
      <w:i/>
    </w:rPr>
  </w:style>
  <w:style w:type="paragraph" w:styleId="Subttulo">
    <w:name w:val="Subtitle"/>
    <w:basedOn w:val="Normal"/>
    <w:next w:val="Normal"/>
    <w:link w:val="SubttuloCar"/>
    <w:uiPriority w:val="11"/>
    <w:qFormat/>
    <w:rsid w:val="0093696C"/>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93696C"/>
    <w:rPr>
      <w:rFonts w:asciiTheme="majorHAnsi" w:eastAsiaTheme="majorEastAsia" w:hAnsiTheme="majorHAnsi" w:cstheme="majorBidi"/>
      <w:i/>
      <w:iCs/>
      <w:spacing w:val="13"/>
      <w:sz w:val="24"/>
      <w:szCs w:val="24"/>
    </w:rPr>
  </w:style>
  <w:style w:type="paragraph" w:styleId="Cita">
    <w:name w:val="Quote"/>
    <w:basedOn w:val="Normal"/>
    <w:next w:val="Normal"/>
    <w:link w:val="CitaCar"/>
    <w:uiPriority w:val="29"/>
    <w:qFormat/>
    <w:rsid w:val="0093696C"/>
    <w:pPr>
      <w:spacing w:before="200" w:after="0"/>
      <w:ind w:left="360" w:right="360"/>
    </w:pPr>
    <w:rPr>
      <w:i/>
      <w:iCs/>
    </w:rPr>
  </w:style>
  <w:style w:type="character" w:customStyle="1" w:styleId="CitaCar">
    <w:name w:val="Cita Car"/>
    <w:basedOn w:val="Fuentedeprrafopredeter"/>
    <w:link w:val="Cita"/>
    <w:uiPriority w:val="29"/>
    <w:rsid w:val="0093696C"/>
    <w:rPr>
      <w:i/>
      <w:iCs/>
    </w:rPr>
  </w:style>
  <w:style w:type="paragraph" w:styleId="Citadestacada">
    <w:name w:val="Intense Quote"/>
    <w:basedOn w:val="Normal"/>
    <w:next w:val="Normal"/>
    <w:link w:val="CitadestacadaCar"/>
    <w:uiPriority w:val="30"/>
    <w:qFormat/>
    <w:rsid w:val="0093696C"/>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rsid w:val="0093696C"/>
    <w:rPr>
      <w:b/>
      <w:bCs/>
      <w:i/>
      <w:iCs/>
    </w:rPr>
  </w:style>
  <w:style w:type="character" w:styleId="Referenciasutil">
    <w:name w:val="Subtle Reference"/>
    <w:uiPriority w:val="31"/>
    <w:qFormat/>
    <w:rsid w:val="0093696C"/>
    <w:rPr>
      <w:smallCaps/>
    </w:rPr>
  </w:style>
  <w:style w:type="paragraph" w:styleId="TtuloTDC">
    <w:name w:val="TOC Heading"/>
    <w:basedOn w:val="Ttulo1"/>
    <w:next w:val="Normal"/>
    <w:uiPriority w:val="39"/>
    <w:unhideWhenUsed/>
    <w:qFormat/>
    <w:rsid w:val="009814C6"/>
    <w:pPr>
      <w:outlineLvl w:val="9"/>
    </w:pPr>
  </w:style>
  <w:style w:type="paragraph" w:customStyle="1" w:styleId="Portada">
    <w:name w:val="Portada"/>
    <w:rsid w:val="00E42D2A"/>
    <w:pPr>
      <w:spacing w:after="0" w:line="360" w:lineRule="auto"/>
      <w:jc w:val="center"/>
    </w:pPr>
    <w:rPr>
      <w:rFonts w:ascii="Cambria" w:eastAsia="Times New Roman" w:hAnsi="Cambria" w:cs="Times New Roman"/>
      <w:smallCaps/>
      <w:color w:val="FFFFFF" w:themeColor="background1"/>
      <w:sz w:val="32"/>
      <w:szCs w:val="24"/>
      <w:lang w:val="es-ES" w:eastAsia="es-ES" w:bidi="ar-SA"/>
    </w:rPr>
  </w:style>
  <w:style w:type="character" w:styleId="Textodelmarcadordeposicin">
    <w:name w:val="Placeholder Text"/>
    <w:basedOn w:val="Fuentedeprrafopredeter"/>
    <w:uiPriority w:val="99"/>
    <w:semiHidden/>
    <w:rsid w:val="003D7168"/>
    <w:rPr>
      <w:color w:val="808080"/>
    </w:rPr>
  </w:style>
  <w:style w:type="paragraph" w:styleId="Descripcin">
    <w:name w:val="caption"/>
    <w:next w:val="Normal"/>
    <w:autoRedefine/>
    <w:unhideWhenUsed/>
    <w:qFormat/>
    <w:rsid w:val="006961CF"/>
    <w:pPr>
      <w:spacing w:before="120"/>
      <w:jc w:val="center"/>
    </w:pPr>
    <w:rPr>
      <w:rFonts w:ascii="Cambria" w:hAnsi="Cambria"/>
      <w:bCs/>
      <w:i/>
      <w:sz w:val="20"/>
      <w:szCs w:val="18"/>
    </w:rPr>
  </w:style>
  <w:style w:type="character" w:customStyle="1" w:styleId="subpages">
    <w:name w:val="subpages"/>
    <w:basedOn w:val="Fuentedeprrafopredeter"/>
    <w:rsid w:val="00334CC1"/>
  </w:style>
  <w:style w:type="table" w:customStyle="1" w:styleId="Listamedia11">
    <w:name w:val="Lista media 11"/>
    <w:basedOn w:val="Tablanormal"/>
    <w:uiPriority w:val="65"/>
    <w:rsid w:val="00EE0B4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A3A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Refdecomentario">
    <w:name w:val="annotation reference"/>
    <w:basedOn w:val="Fuentedeprrafopredeter"/>
    <w:uiPriority w:val="99"/>
    <w:semiHidden/>
    <w:unhideWhenUsed/>
    <w:rsid w:val="00ED1C38"/>
    <w:rPr>
      <w:sz w:val="16"/>
      <w:szCs w:val="16"/>
    </w:rPr>
  </w:style>
  <w:style w:type="paragraph" w:styleId="Textocomentario">
    <w:name w:val="annotation text"/>
    <w:basedOn w:val="Normal"/>
    <w:link w:val="TextocomentarioCar"/>
    <w:uiPriority w:val="99"/>
    <w:semiHidden/>
    <w:unhideWhenUsed/>
    <w:rsid w:val="00ED1C38"/>
    <w:rPr>
      <w:sz w:val="20"/>
      <w:szCs w:val="20"/>
    </w:rPr>
  </w:style>
  <w:style w:type="character" w:customStyle="1" w:styleId="TextocomentarioCar">
    <w:name w:val="Texto comentario Car"/>
    <w:basedOn w:val="Fuentedeprrafopredeter"/>
    <w:link w:val="Textocomentario"/>
    <w:uiPriority w:val="99"/>
    <w:semiHidden/>
    <w:rsid w:val="00ED1C38"/>
    <w:rPr>
      <w:rFonts w:ascii="Cambria" w:hAnsi="Cambria"/>
      <w:sz w:val="20"/>
      <w:szCs w:val="20"/>
    </w:rPr>
  </w:style>
  <w:style w:type="paragraph" w:styleId="Asuntodelcomentario">
    <w:name w:val="annotation subject"/>
    <w:basedOn w:val="Textocomentario"/>
    <w:next w:val="Textocomentario"/>
    <w:link w:val="AsuntodelcomentarioCar"/>
    <w:uiPriority w:val="99"/>
    <w:semiHidden/>
    <w:unhideWhenUsed/>
    <w:rsid w:val="00ED1C38"/>
    <w:rPr>
      <w:b/>
      <w:bCs/>
    </w:rPr>
  </w:style>
  <w:style w:type="character" w:customStyle="1" w:styleId="AsuntodelcomentarioCar">
    <w:name w:val="Asunto del comentario Car"/>
    <w:basedOn w:val="TextocomentarioCar"/>
    <w:link w:val="Asuntodelcomentario"/>
    <w:uiPriority w:val="99"/>
    <w:semiHidden/>
    <w:rsid w:val="00ED1C38"/>
    <w:rPr>
      <w:rFonts w:ascii="Cambria" w:hAnsi="Cambria"/>
      <w:b/>
      <w:bCs/>
      <w:sz w:val="20"/>
      <w:szCs w:val="20"/>
    </w:rPr>
  </w:style>
  <w:style w:type="paragraph" w:styleId="Tabladeilustraciones">
    <w:name w:val="table of figures"/>
    <w:basedOn w:val="Normal"/>
    <w:next w:val="Normal"/>
    <w:uiPriority w:val="99"/>
    <w:unhideWhenUsed/>
    <w:rsid w:val="00F419F8"/>
    <w:pPr>
      <w:spacing w:after="0"/>
    </w:pPr>
  </w:style>
  <w:style w:type="paragraph" w:styleId="Mapadeldocumento">
    <w:name w:val="Document Map"/>
    <w:basedOn w:val="Normal"/>
    <w:link w:val="MapadeldocumentoCar"/>
    <w:uiPriority w:val="99"/>
    <w:semiHidden/>
    <w:unhideWhenUsed/>
    <w:rsid w:val="008133F0"/>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133F0"/>
    <w:rPr>
      <w:rFonts w:ascii="Tahoma" w:hAnsi="Tahoma" w:cs="Tahoma"/>
      <w:sz w:val="16"/>
      <w:szCs w:val="16"/>
    </w:rPr>
  </w:style>
  <w:style w:type="paragraph" w:customStyle="1" w:styleId="SeccionApendice">
    <w:name w:val="SeccionApendice"/>
    <w:basedOn w:val="Ttulo2"/>
    <w:next w:val="Normal"/>
    <w:link w:val="SeccionApendiceCar"/>
    <w:qFormat/>
    <w:rsid w:val="00200F9E"/>
    <w:pPr>
      <w:numPr>
        <w:ilvl w:val="0"/>
        <w:numId w:val="4"/>
      </w:numPr>
    </w:pPr>
    <w:rPr>
      <w:sz w:val="24"/>
    </w:rPr>
  </w:style>
  <w:style w:type="character" w:customStyle="1" w:styleId="SeccionApendiceCar">
    <w:name w:val="SeccionApendice Car"/>
    <w:basedOn w:val="Ttulo2Car"/>
    <w:link w:val="SeccionApendice"/>
    <w:rsid w:val="00200F9E"/>
    <w:rPr>
      <w:rFonts w:asciiTheme="majorHAnsi" w:eastAsiaTheme="majorEastAsia" w:hAnsiTheme="majorHAnsi" w:cstheme="majorBidi"/>
      <w:b/>
      <w:bCs/>
      <w:i/>
      <w:sz w:val="24"/>
      <w:szCs w:val="26"/>
    </w:rPr>
  </w:style>
  <w:style w:type="paragraph" w:customStyle="1" w:styleId="Figura">
    <w:name w:val="Figura"/>
    <w:qFormat/>
    <w:rsid w:val="006961CF"/>
    <w:pPr>
      <w:keepNext/>
      <w:spacing w:before="60" w:after="60"/>
      <w:jc w:val="center"/>
    </w:pPr>
    <w:rPr>
      <w:rFonts w:ascii="Cambria" w:hAnsi="Cambria"/>
      <w:lang w:val="eu-ES"/>
    </w:rPr>
  </w:style>
  <w:style w:type="paragraph" w:customStyle="1" w:styleId="Ekuazioa">
    <w:name w:val="Ekuazioa"/>
    <w:qFormat/>
    <w:rsid w:val="00570ED8"/>
    <w:pPr>
      <w:spacing w:before="60" w:after="60" w:line="240" w:lineRule="auto"/>
      <w:ind w:left="284"/>
    </w:pPr>
    <w:rPr>
      <w:rFonts w:ascii="Cambria" w:hAnsi="Cambria"/>
      <w:lang w:val="eu-ES"/>
    </w:rPr>
  </w:style>
  <w:style w:type="paragraph" w:customStyle="1" w:styleId="EkuazioZenbakia">
    <w:name w:val="EkuazioZenbakia"/>
    <w:qFormat/>
    <w:rsid w:val="00570ED8"/>
    <w:pPr>
      <w:spacing w:before="60" w:after="60" w:line="240" w:lineRule="auto"/>
      <w:jc w:val="right"/>
    </w:pPr>
    <w:rPr>
      <w:rFonts w:ascii="Cambria" w:hAnsi="Cambria"/>
      <w:i/>
      <w:lang w:val="eu-ES"/>
    </w:rPr>
  </w:style>
  <w:style w:type="paragraph" w:customStyle="1" w:styleId="TaulaTitulua">
    <w:name w:val="TaulaTitulua"/>
    <w:qFormat/>
    <w:rsid w:val="00B8607A"/>
    <w:pPr>
      <w:keepNext/>
      <w:spacing w:before="120" w:after="120" w:line="240" w:lineRule="auto"/>
      <w:jc w:val="center"/>
    </w:pPr>
    <w:rPr>
      <w:rFonts w:ascii="Cambria" w:hAnsi="Cambria"/>
      <w:b/>
      <w:color w:val="000000" w:themeColor="text1"/>
    </w:rPr>
  </w:style>
  <w:style w:type="paragraph" w:customStyle="1" w:styleId="Taula">
    <w:name w:val="Taula"/>
    <w:qFormat/>
    <w:rsid w:val="0023308C"/>
    <w:pPr>
      <w:keepNext/>
      <w:spacing w:before="60" w:after="60" w:line="240" w:lineRule="auto"/>
      <w:jc w:val="center"/>
    </w:pPr>
    <w:rPr>
      <w:rFonts w:ascii="Cambria" w:hAnsi="Cambria"/>
    </w:rPr>
  </w:style>
  <w:style w:type="character" w:styleId="Hipervnculo">
    <w:name w:val="Hyperlink"/>
    <w:basedOn w:val="Fuentedeprrafopredeter"/>
    <w:uiPriority w:val="99"/>
    <w:unhideWhenUsed/>
    <w:rsid w:val="009A27C2"/>
    <w:rPr>
      <w:color w:val="6C1D45" w:themeColor="hyperlink"/>
      <w:u w:val="single"/>
    </w:rPr>
  </w:style>
  <w:style w:type="paragraph" w:customStyle="1" w:styleId="Estilo1">
    <w:name w:val="Estilo1"/>
    <w:basedOn w:val="TtuloTDC"/>
    <w:qFormat/>
    <w:rsid w:val="009A27C2"/>
    <w:rPr>
      <w:lang w:val="eu-ES"/>
    </w:rPr>
  </w:style>
  <w:style w:type="paragraph" w:customStyle="1" w:styleId="Titulo1AurkibideanEz">
    <w:name w:val="Titulo1_AurkibideanEz"/>
    <w:qFormat/>
    <w:rsid w:val="00466BAD"/>
    <w:pPr>
      <w:pBdr>
        <w:bottom w:val="single" w:sz="4" w:space="1" w:color="auto"/>
      </w:pBdr>
      <w:spacing w:before="1200" w:after="720"/>
    </w:pPr>
    <w:rPr>
      <w:rFonts w:ascii="Cambria" w:eastAsiaTheme="majorEastAsia" w:hAnsi="Cambria" w:cstheme="majorBidi"/>
      <w:bCs/>
      <w:i/>
      <w:sz w:val="40"/>
      <w:szCs w:val="28"/>
      <w:lang w:val="eu-ES"/>
    </w:rPr>
  </w:style>
  <w:style w:type="paragraph" w:styleId="Prrafodelista">
    <w:name w:val="List Paragraph"/>
    <w:basedOn w:val="Normal"/>
    <w:uiPriority w:val="34"/>
    <w:qFormat/>
    <w:rsid w:val="006961CF"/>
    <w:pPr>
      <w:ind w:left="720"/>
      <w:contextualSpacing/>
    </w:pPr>
  </w:style>
  <w:style w:type="paragraph" w:customStyle="1" w:styleId="PortadaEgileak">
    <w:name w:val="PortadaEgileak"/>
    <w:qFormat/>
    <w:rsid w:val="008D3E0E"/>
    <w:pPr>
      <w:spacing w:before="120" w:after="120"/>
      <w:jc w:val="right"/>
    </w:pPr>
    <w:rPr>
      <w:rFonts w:ascii="Cambria" w:hAnsi="Cambria" w:cs="ArialMT"/>
      <w:sz w:val="24"/>
      <w:szCs w:val="32"/>
      <w:lang w:val="es-ES"/>
    </w:rPr>
  </w:style>
  <w:style w:type="paragraph" w:styleId="Listaconvietas">
    <w:name w:val="List Bullet"/>
    <w:basedOn w:val="Normal"/>
    <w:uiPriority w:val="99"/>
    <w:unhideWhenUsed/>
    <w:rsid w:val="00D1638A"/>
    <w:pPr>
      <w:numPr>
        <w:numId w:val="13"/>
      </w:numPr>
      <w:tabs>
        <w:tab w:val="clear" w:pos="360"/>
      </w:tabs>
      <w:spacing w:before="120" w:after="120"/>
      <w:ind w:left="568" w:hanging="284"/>
    </w:pPr>
  </w:style>
  <w:style w:type="paragraph" w:styleId="Listaconvietas2">
    <w:name w:val="List Bullet 2"/>
    <w:basedOn w:val="Normal"/>
    <w:uiPriority w:val="99"/>
    <w:unhideWhenUsed/>
    <w:rsid w:val="00D1638A"/>
    <w:pPr>
      <w:numPr>
        <w:numId w:val="14"/>
      </w:numPr>
      <w:spacing w:before="120" w:after="120"/>
      <w:ind w:left="851" w:hanging="284"/>
    </w:pPr>
  </w:style>
  <w:style w:type="paragraph" w:styleId="Listaconvietas3">
    <w:name w:val="List Bullet 3"/>
    <w:basedOn w:val="Normal"/>
    <w:uiPriority w:val="99"/>
    <w:unhideWhenUsed/>
    <w:rsid w:val="00D1638A"/>
    <w:pPr>
      <w:numPr>
        <w:numId w:val="15"/>
      </w:numPr>
      <w:spacing w:before="120" w:after="120"/>
      <w:ind w:left="1135" w:hanging="284"/>
    </w:pPr>
  </w:style>
  <w:style w:type="paragraph" w:styleId="TDC4">
    <w:name w:val="toc 4"/>
    <w:basedOn w:val="Normal"/>
    <w:next w:val="Normal"/>
    <w:autoRedefine/>
    <w:uiPriority w:val="39"/>
    <w:unhideWhenUsed/>
    <w:rsid w:val="003C1806"/>
    <w:pPr>
      <w:spacing w:after="100"/>
      <w:ind w:left="660"/>
    </w:pPr>
  </w:style>
  <w:style w:type="paragraph" w:styleId="Listaconnmeros">
    <w:name w:val="List Number"/>
    <w:basedOn w:val="Normal"/>
    <w:uiPriority w:val="99"/>
    <w:unhideWhenUsed/>
    <w:rsid w:val="00D1638A"/>
    <w:pPr>
      <w:numPr>
        <w:numId w:val="8"/>
      </w:numPr>
      <w:tabs>
        <w:tab w:val="clear" w:pos="360"/>
      </w:tabs>
      <w:spacing w:before="120" w:after="120"/>
      <w:ind w:left="709" w:hanging="425"/>
    </w:pPr>
  </w:style>
  <w:style w:type="paragraph" w:styleId="Listaconnmeros2">
    <w:name w:val="List Number 2"/>
    <w:basedOn w:val="Normal"/>
    <w:uiPriority w:val="99"/>
    <w:unhideWhenUsed/>
    <w:rsid w:val="00D1638A"/>
    <w:pPr>
      <w:numPr>
        <w:numId w:val="9"/>
      </w:numPr>
      <w:tabs>
        <w:tab w:val="clear" w:pos="643"/>
      </w:tabs>
      <w:spacing w:before="120" w:after="120"/>
      <w:ind w:left="992" w:hanging="425"/>
    </w:pPr>
  </w:style>
  <w:style w:type="paragraph" w:styleId="Listaconnmeros3">
    <w:name w:val="List Number 3"/>
    <w:basedOn w:val="Normal"/>
    <w:uiPriority w:val="99"/>
    <w:unhideWhenUsed/>
    <w:rsid w:val="00D1638A"/>
    <w:pPr>
      <w:numPr>
        <w:numId w:val="10"/>
      </w:numPr>
      <w:tabs>
        <w:tab w:val="clear" w:pos="926"/>
      </w:tabs>
      <w:spacing w:before="120" w:after="120"/>
      <w:ind w:left="1276" w:hanging="425"/>
    </w:pPr>
  </w:style>
  <w:style w:type="paragraph" w:styleId="Bibliografa">
    <w:name w:val="Bibliography"/>
    <w:basedOn w:val="Normal"/>
    <w:next w:val="Normal"/>
    <w:uiPriority w:val="37"/>
    <w:unhideWhenUsed/>
    <w:rsid w:val="0023308C"/>
    <w:pPr>
      <w:spacing w:before="120" w:after="120"/>
      <w:ind w:left="1134" w:hanging="1134"/>
    </w:pPr>
  </w:style>
  <w:style w:type="table" w:styleId="Tablaconcuadrcula">
    <w:name w:val="Table Grid"/>
    <w:basedOn w:val="Tablanormal"/>
    <w:uiPriority w:val="59"/>
    <w:rsid w:val="00B860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B60E32"/>
    <w:pPr>
      <w:spacing w:after="0" w:line="240" w:lineRule="auto"/>
      <w:jc w:val="center"/>
    </w:pPr>
    <w:rPr>
      <w:color w:val="000000" w:themeColor="text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8F9" w:themeFill="accent1" w:themeFillTint="33"/>
      <w:vAlign w:val="center"/>
    </w:tcPr>
    <w:tblStylePr w:type="firstRow">
      <w:pPr>
        <w:jc w:val="center"/>
      </w:pPr>
      <w:rPr>
        <w:rFonts w:ascii="@Adobe Ming Std L" w:hAnsi="@Adobe Ming Std L"/>
        <w:b/>
        <w:bCs/>
        <w:color w:val="FFFFFF" w:themeColor="background1"/>
        <w:sz w:val="22"/>
      </w:rPr>
      <w:tblPr/>
      <w:tcPr>
        <w:tcBorders>
          <w:top w:val="single" w:sz="4" w:space="0" w:color="FFFFFF" w:themeColor="background1"/>
          <w:left w:val="single" w:sz="4" w:space="0" w:color="FFFFFF" w:themeColor="background1"/>
          <w:right w:val="single" w:sz="4" w:space="0" w:color="FFFFFF" w:themeColor="background1"/>
          <w:insideH w:val="nil"/>
          <w:insideV w:val="single" w:sz="4" w:space="0" w:color="FFFFFF" w:themeColor="background1"/>
        </w:tcBorders>
        <w:shd w:val="clear" w:color="auto" w:fill="A6DDE5" w:themeFill="accent1"/>
        <w:vAlign w:val="center"/>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6DDE5" w:themeFill="accent1"/>
      </w:tcPr>
    </w:tblStylePr>
    <w:tblStylePr w:type="firstCol">
      <w:pPr>
        <w:jc w:val="center"/>
      </w:pPr>
      <w:rPr>
        <w:rFonts w:ascii="@Adobe Ming Std L" w:hAnsi="@Adobe Ming Std L"/>
        <w:b/>
        <w:bCs/>
        <w:color w:val="FFFFFF" w:themeColor="background1"/>
        <w:sz w:val="22"/>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6DDE5" w:themeFill="accent1"/>
        <w:vAlign w:val="center"/>
      </w:tcPr>
    </w:tblStylePr>
    <w:tblStylePr w:type="lastCol">
      <w:pPr>
        <w:jc w:val="center"/>
      </w:pPr>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6DDE5" w:themeFill="accent1"/>
        <w:vAlign w:val="center"/>
      </w:tcPr>
    </w:tblStylePr>
    <w:tblStylePr w:type="band1Vert">
      <w:tblPr/>
      <w:tcPr>
        <w:shd w:val="clear" w:color="auto" w:fill="DBF1F4" w:themeFill="accent1" w:themeFillTint="66"/>
      </w:tcPr>
    </w:tblStylePr>
    <w:tblStylePr w:type="band1Horz">
      <w:tblPr/>
      <w:tcPr>
        <w:shd w:val="clear" w:color="auto" w:fill="DBF1F4" w:themeFill="accent1" w:themeFillTint="66"/>
      </w:tcPr>
    </w:tblStylePr>
  </w:style>
  <w:style w:type="table" w:customStyle="1" w:styleId="POPBL">
    <w:name w:val="POPBL"/>
    <w:basedOn w:val="Tablanormal"/>
    <w:uiPriority w:val="99"/>
    <w:rsid w:val="00B60E32"/>
    <w:pPr>
      <w:spacing w:after="0" w:line="240" w:lineRule="auto"/>
    </w:pPr>
    <w:rPr>
      <w:rFonts w:ascii="Cambria" w:hAnsi="Cambria"/>
    </w:rPr>
    <w:tblPr/>
  </w:style>
  <w:style w:type="character" w:styleId="Mencinsinresolver">
    <w:name w:val="Unresolved Mention"/>
    <w:basedOn w:val="Fuentedeprrafopredeter"/>
    <w:uiPriority w:val="99"/>
    <w:semiHidden/>
    <w:unhideWhenUsed/>
    <w:rsid w:val="002041E5"/>
    <w:rPr>
      <w:color w:val="605E5C"/>
      <w:shd w:val="clear" w:color="auto" w:fill="E1DFDD"/>
    </w:rPr>
  </w:style>
  <w:style w:type="paragraph" w:customStyle="1" w:styleId="irudia">
    <w:name w:val="irudia"/>
    <w:basedOn w:val="Normal"/>
    <w:autoRedefine/>
    <w:qFormat/>
    <w:rsid w:val="00BA4947"/>
    <w:pPr>
      <w:framePr w:wrap="notBeside" w:vAnchor="text" w:hAnchor="text" w:xAlign="center" w:y="1"/>
      <w:mirrorIndents/>
      <w:jc w:val="center"/>
    </w:pPr>
    <w:rPr>
      <w:rFonts w:ascii="Calibri" w:hAnsi="Calibri"/>
      <w:lang w:val="eu-ES"/>
    </w:rPr>
  </w:style>
  <w:style w:type="paragraph" w:styleId="Lista">
    <w:name w:val="List"/>
    <w:basedOn w:val="Normal"/>
    <w:uiPriority w:val="99"/>
    <w:unhideWhenUsed/>
    <w:rsid w:val="00BA4947"/>
    <w:pPr>
      <w:ind w:left="283" w:hanging="283"/>
      <w:contextualSpacing/>
    </w:pPr>
  </w:style>
  <w:style w:type="paragraph" w:styleId="ndice7">
    <w:name w:val="index 7"/>
    <w:basedOn w:val="Normal"/>
    <w:next w:val="Normal"/>
    <w:autoRedefine/>
    <w:uiPriority w:val="99"/>
    <w:unhideWhenUsed/>
    <w:rsid w:val="00BA4947"/>
    <w:pPr>
      <w:spacing w:before="0" w:after="0"/>
      <w:ind w:left="1540" w:hanging="220"/>
    </w:pPr>
  </w:style>
  <w:style w:type="paragraph" w:styleId="ndice4">
    <w:name w:val="index 4"/>
    <w:basedOn w:val="Normal"/>
    <w:next w:val="Normal"/>
    <w:autoRedefine/>
    <w:uiPriority w:val="99"/>
    <w:unhideWhenUsed/>
    <w:rsid w:val="00BA4947"/>
    <w:pPr>
      <w:spacing w:before="0" w:after="0"/>
      <w:ind w:left="88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89302">
      <w:bodyDiv w:val="1"/>
      <w:marLeft w:val="0"/>
      <w:marRight w:val="0"/>
      <w:marTop w:val="0"/>
      <w:marBottom w:val="0"/>
      <w:divBdr>
        <w:top w:val="none" w:sz="0" w:space="0" w:color="auto"/>
        <w:left w:val="none" w:sz="0" w:space="0" w:color="auto"/>
        <w:bottom w:val="none" w:sz="0" w:space="0" w:color="auto"/>
        <w:right w:val="none" w:sz="0" w:space="0" w:color="auto"/>
      </w:divBdr>
    </w:div>
    <w:div w:id="146291255">
      <w:bodyDiv w:val="1"/>
      <w:marLeft w:val="0"/>
      <w:marRight w:val="0"/>
      <w:marTop w:val="0"/>
      <w:marBottom w:val="0"/>
      <w:divBdr>
        <w:top w:val="none" w:sz="0" w:space="0" w:color="auto"/>
        <w:left w:val="none" w:sz="0" w:space="0" w:color="auto"/>
        <w:bottom w:val="none" w:sz="0" w:space="0" w:color="auto"/>
        <w:right w:val="none" w:sz="0" w:space="0" w:color="auto"/>
      </w:divBdr>
      <w:divsChild>
        <w:div w:id="1495612063">
          <w:marLeft w:val="0"/>
          <w:marRight w:val="0"/>
          <w:marTop w:val="0"/>
          <w:marBottom w:val="0"/>
          <w:divBdr>
            <w:top w:val="none" w:sz="0" w:space="0" w:color="auto"/>
            <w:left w:val="none" w:sz="0" w:space="0" w:color="auto"/>
            <w:bottom w:val="none" w:sz="0" w:space="0" w:color="auto"/>
            <w:right w:val="none" w:sz="0" w:space="0" w:color="auto"/>
          </w:divBdr>
          <w:divsChild>
            <w:div w:id="89744356">
              <w:marLeft w:val="0"/>
              <w:marRight w:val="0"/>
              <w:marTop w:val="0"/>
              <w:marBottom w:val="0"/>
              <w:divBdr>
                <w:top w:val="none" w:sz="0" w:space="0" w:color="auto"/>
                <w:left w:val="none" w:sz="0" w:space="0" w:color="auto"/>
                <w:bottom w:val="none" w:sz="0" w:space="0" w:color="auto"/>
                <w:right w:val="none" w:sz="0" w:space="0" w:color="auto"/>
              </w:divBdr>
            </w:div>
            <w:div w:id="1324972236">
              <w:marLeft w:val="0"/>
              <w:marRight w:val="0"/>
              <w:marTop w:val="0"/>
              <w:marBottom w:val="0"/>
              <w:divBdr>
                <w:top w:val="none" w:sz="0" w:space="0" w:color="auto"/>
                <w:left w:val="none" w:sz="0" w:space="0" w:color="auto"/>
                <w:bottom w:val="none" w:sz="0" w:space="0" w:color="auto"/>
                <w:right w:val="none" w:sz="0" w:space="0" w:color="auto"/>
              </w:divBdr>
              <w:divsChild>
                <w:div w:id="1756590878">
                  <w:marLeft w:val="0"/>
                  <w:marRight w:val="0"/>
                  <w:marTop w:val="0"/>
                  <w:marBottom w:val="0"/>
                  <w:divBdr>
                    <w:top w:val="none" w:sz="0" w:space="0" w:color="auto"/>
                    <w:left w:val="none" w:sz="0" w:space="0" w:color="auto"/>
                    <w:bottom w:val="none" w:sz="0" w:space="0" w:color="auto"/>
                    <w:right w:val="none" w:sz="0" w:space="0" w:color="auto"/>
                  </w:divBdr>
                  <w:divsChild>
                    <w:div w:id="14321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114786">
      <w:bodyDiv w:val="1"/>
      <w:marLeft w:val="0"/>
      <w:marRight w:val="0"/>
      <w:marTop w:val="0"/>
      <w:marBottom w:val="0"/>
      <w:divBdr>
        <w:top w:val="none" w:sz="0" w:space="0" w:color="auto"/>
        <w:left w:val="none" w:sz="0" w:space="0" w:color="auto"/>
        <w:bottom w:val="none" w:sz="0" w:space="0" w:color="auto"/>
        <w:right w:val="none" w:sz="0" w:space="0" w:color="auto"/>
      </w:divBdr>
    </w:div>
    <w:div w:id="806321940">
      <w:bodyDiv w:val="1"/>
      <w:marLeft w:val="0"/>
      <w:marRight w:val="0"/>
      <w:marTop w:val="0"/>
      <w:marBottom w:val="0"/>
      <w:divBdr>
        <w:top w:val="none" w:sz="0" w:space="0" w:color="auto"/>
        <w:left w:val="none" w:sz="0" w:space="0" w:color="auto"/>
        <w:bottom w:val="none" w:sz="0" w:space="0" w:color="auto"/>
        <w:right w:val="none" w:sz="0" w:space="0" w:color="auto"/>
      </w:divBdr>
    </w:div>
    <w:div w:id="878081962">
      <w:bodyDiv w:val="1"/>
      <w:marLeft w:val="0"/>
      <w:marRight w:val="0"/>
      <w:marTop w:val="0"/>
      <w:marBottom w:val="0"/>
      <w:divBdr>
        <w:top w:val="none" w:sz="0" w:space="0" w:color="auto"/>
        <w:left w:val="none" w:sz="0" w:space="0" w:color="auto"/>
        <w:bottom w:val="none" w:sz="0" w:space="0" w:color="auto"/>
        <w:right w:val="none" w:sz="0" w:space="0" w:color="auto"/>
      </w:divBdr>
    </w:div>
    <w:div w:id="1052266704">
      <w:bodyDiv w:val="1"/>
      <w:marLeft w:val="0"/>
      <w:marRight w:val="0"/>
      <w:marTop w:val="0"/>
      <w:marBottom w:val="0"/>
      <w:divBdr>
        <w:top w:val="none" w:sz="0" w:space="0" w:color="auto"/>
        <w:left w:val="none" w:sz="0" w:space="0" w:color="auto"/>
        <w:bottom w:val="none" w:sz="0" w:space="0" w:color="auto"/>
        <w:right w:val="none" w:sz="0" w:space="0" w:color="auto"/>
      </w:divBdr>
      <w:divsChild>
        <w:div w:id="1619068253">
          <w:marLeft w:val="0"/>
          <w:marRight w:val="0"/>
          <w:marTop w:val="0"/>
          <w:marBottom w:val="0"/>
          <w:divBdr>
            <w:top w:val="none" w:sz="0" w:space="0" w:color="auto"/>
            <w:left w:val="none" w:sz="0" w:space="0" w:color="auto"/>
            <w:bottom w:val="none" w:sz="0" w:space="0" w:color="auto"/>
            <w:right w:val="none" w:sz="0" w:space="0" w:color="auto"/>
          </w:divBdr>
          <w:divsChild>
            <w:div w:id="777605314">
              <w:marLeft w:val="0"/>
              <w:marRight w:val="0"/>
              <w:marTop w:val="0"/>
              <w:marBottom w:val="0"/>
              <w:divBdr>
                <w:top w:val="none" w:sz="0" w:space="0" w:color="auto"/>
                <w:left w:val="none" w:sz="0" w:space="0" w:color="auto"/>
                <w:bottom w:val="none" w:sz="0" w:space="0" w:color="auto"/>
                <w:right w:val="none" w:sz="0" w:space="0" w:color="auto"/>
              </w:divBdr>
            </w:div>
            <w:div w:id="1233127023">
              <w:marLeft w:val="0"/>
              <w:marRight w:val="0"/>
              <w:marTop w:val="0"/>
              <w:marBottom w:val="0"/>
              <w:divBdr>
                <w:top w:val="none" w:sz="0" w:space="0" w:color="auto"/>
                <w:left w:val="none" w:sz="0" w:space="0" w:color="auto"/>
                <w:bottom w:val="none" w:sz="0" w:space="0" w:color="auto"/>
                <w:right w:val="none" w:sz="0" w:space="0" w:color="auto"/>
              </w:divBdr>
            </w:div>
            <w:div w:id="1269235816">
              <w:marLeft w:val="0"/>
              <w:marRight w:val="0"/>
              <w:marTop w:val="0"/>
              <w:marBottom w:val="0"/>
              <w:divBdr>
                <w:top w:val="none" w:sz="0" w:space="0" w:color="auto"/>
                <w:left w:val="none" w:sz="0" w:space="0" w:color="auto"/>
                <w:bottom w:val="none" w:sz="0" w:space="0" w:color="auto"/>
                <w:right w:val="none" w:sz="0" w:space="0" w:color="auto"/>
              </w:divBdr>
            </w:div>
            <w:div w:id="816147017">
              <w:marLeft w:val="0"/>
              <w:marRight w:val="0"/>
              <w:marTop w:val="0"/>
              <w:marBottom w:val="0"/>
              <w:divBdr>
                <w:top w:val="none" w:sz="0" w:space="0" w:color="auto"/>
                <w:left w:val="none" w:sz="0" w:space="0" w:color="auto"/>
                <w:bottom w:val="none" w:sz="0" w:space="0" w:color="auto"/>
                <w:right w:val="none" w:sz="0" w:space="0" w:color="auto"/>
              </w:divBdr>
            </w:div>
            <w:div w:id="570508184">
              <w:marLeft w:val="0"/>
              <w:marRight w:val="0"/>
              <w:marTop w:val="0"/>
              <w:marBottom w:val="0"/>
              <w:divBdr>
                <w:top w:val="none" w:sz="0" w:space="0" w:color="auto"/>
                <w:left w:val="none" w:sz="0" w:space="0" w:color="auto"/>
                <w:bottom w:val="none" w:sz="0" w:space="0" w:color="auto"/>
                <w:right w:val="none" w:sz="0" w:space="0" w:color="auto"/>
              </w:divBdr>
            </w:div>
            <w:div w:id="718628633">
              <w:marLeft w:val="0"/>
              <w:marRight w:val="0"/>
              <w:marTop w:val="0"/>
              <w:marBottom w:val="0"/>
              <w:divBdr>
                <w:top w:val="none" w:sz="0" w:space="0" w:color="auto"/>
                <w:left w:val="none" w:sz="0" w:space="0" w:color="auto"/>
                <w:bottom w:val="none" w:sz="0" w:space="0" w:color="auto"/>
                <w:right w:val="none" w:sz="0" w:space="0" w:color="auto"/>
              </w:divBdr>
            </w:div>
            <w:div w:id="1650016379">
              <w:marLeft w:val="0"/>
              <w:marRight w:val="0"/>
              <w:marTop w:val="0"/>
              <w:marBottom w:val="0"/>
              <w:divBdr>
                <w:top w:val="none" w:sz="0" w:space="0" w:color="auto"/>
                <w:left w:val="none" w:sz="0" w:space="0" w:color="auto"/>
                <w:bottom w:val="none" w:sz="0" w:space="0" w:color="auto"/>
                <w:right w:val="none" w:sz="0" w:space="0" w:color="auto"/>
              </w:divBdr>
            </w:div>
            <w:div w:id="918515943">
              <w:marLeft w:val="0"/>
              <w:marRight w:val="0"/>
              <w:marTop w:val="0"/>
              <w:marBottom w:val="0"/>
              <w:divBdr>
                <w:top w:val="none" w:sz="0" w:space="0" w:color="auto"/>
                <w:left w:val="none" w:sz="0" w:space="0" w:color="auto"/>
                <w:bottom w:val="none" w:sz="0" w:space="0" w:color="auto"/>
                <w:right w:val="none" w:sz="0" w:space="0" w:color="auto"/>
              </w:divBdr>
            </w:div>
            <w:div w:id="1970432943">
              <w:marLeft w:val="0"/>
              <w:marRight w:val="0"/>
              <w:marTop w:val="0"/>
              <w:marBottom w:val="0"/>
              <w:divBdr>
                <w:top w:val="none" w:sz="0" w:space="0" w:color="auto"/>
                <w:left w:val="none" w:sz="0" w:space="0" w:color="auto"/>
                <w:bottom w:val="none" w:sz="0" w:space="0" w:color="auto"/>
                <w:right w:val="none" w:sz="0" w:space="0" w:color="auto"/>
              </w:divBdr>
            </w:div>
            <w:div w:id="1293904016">
              <w:marLeft w:val="0"/>
              <w:marRight w:val="0"/>
              <w:marTop w:val="0"/>
              <w:marBottom w:val="0"/>
              <w:divBdr>
                <w:top w:val="none" w:sz="0" w:space="0" w:color="auto"/>
                <w:left w:val="none" w:sz="0" w:space="0" w:color="auto"/>
                <w:bottom w:val="none" w:sz="0" w:space="0" w:color="auto"/>
                <w:right w:val="none" w:sz="0" w:space="0" w:color="auto"/>
              </w:divBdr>
            </w:div>
            <w:div w:id="122770250">
              <w:marLeft w:val="0"/>
              <w:marRight w:val="0"/>
              <w:marTop w:val="0"/>
              <w:marBottom w:val="0"/>
              <w:divBdr>
                <w:top w:val="none" w:sz="0" w:space="0" w:color="auto"/>
                <w:left w:val="none" w:sz="0" w:space="0" w:color="auto"/>
                <w:bottom w:val="none" w:sz="0" w:space="0" w:color="auto"/>
                <w:right w:val="none" w:sz="0" w:space="0" w:color="auto"/>
              </w:divBdr>
            </w:div>
            <w:div w:id="1383597368">
              <w:marLeft w:val="0"/>
              <w:marRight w:val="0"/>
              <w:marTop w:val="0"/>
              <w:marBottom w:val="0"/>
              <w:divBdr>
                <w:top w:val="none" w:sz="0" w:space="0" w:color="auto"/>
                <w:left w:val="none" w:sz="0" w:space="0" w:color="auto"/>
                <w:bottom w:val="none" w:sz="0" w:space="0" w:color="auto"/>
                <w:right w:val="none" w:sz="0" w:space="0" w:color="auto"/>
              </w:divBdr>
            </w:div>
            <w:div w:id="1261641543">
              <w:marLeft w:val="0"/>
              <w:marRight w:val="0"/>
              <w:marTop w:val="0"/>
              <w:marBottom w:val="0"/>
              <w:divBdr>
                <w:top w:val="none" w:sz="0" w:space="0" w:color="auto"/>
                <w:left w:val="none" w:sz="0" w:space="0" w:color="auto"/>
                <w:bottom w:val="none" w:sz="0" w:space="0" w:color="auto"/>
                <w:right w:val="none" w:sz="0" w:space="0" w:color="auto"/>
              </w:divBdr>
            </w:div>
            <w:div w:id="2075665191">
              <w:marLeft w:val="0"/>
              <w:marRight w:val="0"/>
              <w:marTop w:val="0"/>
              <w:marBottom w:val="0"/>
              <w:divBdr>
                <w:top w:val="none" w:sz="0" w:space="0" w:color="auto"/>
                <w:left w:val="none" w:sz="0" w:space="0" w:color="auto"/>
                <w:bottom w:val="none" w:sz="0" w:space="0" w:color="auto"/>
                <w:right w:val="none" w:sz="0" w:space="0" w:color="auto"/>
              </w:divBdr>
            </w:div>
            <w:div w:id="507252279">
              <w:marLeft w:val="0"/>
              <w:marRight w:val="0"/>
              <w:marTop w:val="0"/>
              <w:marBottom w:val="0"/>
              <w:divBdr>
                <w:top w:val="none" w:sz="0" w:space="0" w:color="auto"/>
                <w:left w:val="none" w:sz="0" w:space="0" w:color="auto"/>
                <w:bottom w:val="none" w:sz="0" w:space="0" w:color="auto"/>
                <w:right w:val="none" w:sz="0" w:space="0" w:color="auto"/>
              </w:divBdr>
            </w:div>
            <w:div w:id="17180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5331">
      <w:bodyDiv w:val="1"/>
      <w:marLeft w:val="0"/>
      <w:marRight w:val="0"/>
      <w:marTop w:val="0"/>
      <w:marBottom w:val="0"/>
      <w:divBdr>
        <w:top w:val="none" w:sz="0" w:space="0" w:color="auto"/>
        <w:left w:val="none" w:sz="0" w:space="0" w:color="auto"/>
        <w:bottom w:val="none" w:sz="0" w:space="0" w:color="auto"/>
        <w:right w:val="none" w:sz="0" w:space="0" w:color="auto"/>
      </w:divBdr>
    </w:div>
    <w:div w:id="1409811239">
      <w:bodyDiv w:val="1"/>
      <w:marLeft w:val="0"/>
      <w:marRight w:val="0"/>
      <w:marTop w:val="0"/>
      <w:marBottom w:val="0"/>
      <w:divBdr>
        <w:top w:val="none" w:sz="0" w:space="0" w:color="auto"/>
        <w:left w:val="none" w:sz="0" w:space="0" w:color="auto"/>
        <w:bottom w:val="none" w:sz="0" w:space="0" w:color="auto"/>
        <w:right w:val="none" w:sz="0" w:space="0" w:color="auto"/>
      </w:divBdr>
      <w:divsChild>
        <w:div w:id="598099525">
          <w:marLeft w:val="0"/>
          <w:marRight w:val="0"/>
          <w:marTop w:val="0"/>
          <w:marBottom w:val="0"/>
          <w:divBdr>
            <w:top w:val="none" w:sz="0" w:space="0" w:color="auto"/>
            <w:left w:val="none" w:sz="0" w:space="0" w:color="auto"/>
            <w:bottom w:val="none" w:sz="0" w:space="0" w:color="auto"/>
            <w:right w:val="none" w:sz="0" w:space="0" w:color="auto"/>
          </w:divBdr>
        </w:div>
      </w:divsChild>
    </w:div>
    <w:div w:id="1633706512">
      <w:bodyDiv w:val="1"/>
      <w:marLeft w:val="0"/>
      <w:marRight w:val="0"/>
      <w:marTop w:val="0"/>
      <w:marBottom w:val="0"/>
      <w:divBdr>
        <w:top w:val="none" w:sz="0" w:space="0" w:color="auto"/>
        <w:left w:val="none" w:sz="0" w:space="0" w:color="auto"/>
        <w:bottom w:val="none" w:sz="0" w:space="0" w:color="auto"/>
        <w:right w:val="none" w:sz="0" w:space="0" w:color="auto"/>
      </w:divBdr>
    </w:div>
    <w:div w:id="1706831515">
      <w:bodyDiv w:val="1"/>
      <w:marLeft w:val="0"/>
      <w:marRight w:val="0"/>
      <w:marTop w:val="0"/>
      <w:marBottom w:val="0"/>
      <w:divBdr>
        <w:top w:val="none" w:sz="0" w:space="0" w:color="auto"/>
        <w:left w:val="none" w:sz="0" w:space="0" w:color="auto"/>
        <w:bottom w:val="none" w:sz="0" w:space="0" w:color="auto"/>
        <w:right w:val="none" w:sz="0" w:space="0" w:color="auto"/>
      </w:divBdr>
    </w:div>
    <w:div w:id="1719863577">
      <w:bodyDiv w:val="1"/>
      <w:marLeft w:val="0"/>
      <w:marRight w:val="0"/>
      <w:marTop w:val="0"/>
      <w:marBottom w:val="0"/>
      <w:divBdr>
        <w:top w:val="none" w:sz="0" w:space="0" w:color="auto"/>
        <w:left w:val="none" w:sz="0" w:space="0" w:color="auto"/>
        <w:bottom w:val="none" w:sz="0" w:space="0" w:color="auto"/>
        <w:right w:val="none" w:sz="0" w:space="0" w:color="auto"/>
      </w:divBdr>
      <w:divsChild>
        <w:div w:id="1250189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header" Target="header6.xml"/><Relationship Id="rId39" Type="http://schemas.openxmlformats.org/officeDocument/2006/relationships/hyperlink" Target="https://biblus.us.es/bibing/proyectos/abreproy/11669/fichero/Memoria.pdf" TargetMode="External"/><Relationship Id="rId21" Type="http://schemas.openxmlformats.org/officeDocument/2006/relationships/footer" Target="footer2.xml"/><Relationship Id="rId34" Type="http://schemas.openxmlformats.org/officeDocument/2006/relationships/hyperlink" Target="https://www.dmc.pt/es/tipos-de-acelerometros/" TargetMode="External"/><Relationship Id="rId42" Type="http://schemas.openxmlformats.org/officeDocument/2006/relationships/image" Target="media/image13.png"/><Relationship Id="rId47" Type="http://schemas.openxmlformats.org/officeDocument/2006/relationships/header" Target="header10.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footer" Target="footer5.xml"/><Relationship Id="rId11" Type="http://schemas.openxmlformats.org/officeDocument/2006/relationships/endnotes" Target="endnotes.xml"/><Relationship Id="rId24" Type="http://schemas.openxmlformats.org/officeDocument/2006/relationships/header" Target="header4.xml"/><Relationship Id="rId32" Type="http://schemas.openxmlformats.org/officeDocument/2006/relationships/hyperlink" Target="https://www.tme.eu/es/news/library-articles/page/22568/Como-funciona-y-que-hace-el-acelerometro/" TargetMode="External"/><Relationship Id="rId37" Type="http://schemas.openxmlformats.org/officeDocument/2006/relationships/image" Target="media/image10.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3.xml"/><Relationship Id="rId28" Type="http://schemas.openxmlformats.org/officeDocument/2006/relationships/footer" Target="footer4.xm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footer" Target="footer6.xml"/><Relationship Id="rId44"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footer" Target="footer3.xml"/><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hyperlink" Target="https://www.tme.eu/es/news/library-articles/page/22568/Como-funciona-y-que-hace-el-acelerometro/" TargetMode="External"/><Relationship Id="rId43" Type="http://schemas.openxmlformats.org/officeDocument/2006/relationships/image" Target="media/image14.png"/><Relationship Id="rId48" Type="http://schemas.openxmlformats.org/officeDocument/2006/relationships/header" Target="header1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hyperlink" Target="https://www.youtube.com/watch?v=KTypph6d6LE&amp;ab_channel=VirtualBrain" TargetMode="External"/><Relationship Id="rId46" Type="http://schemas.openxmlformats.org/officeDocument/2006/relationships/header" Target="header9.xml"/><Relationship Id="rId20" Type="http://schemas.openxmlformats.org/officeDocument/2006/relationships/footer" Target="footer1.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enp\Downloads\POPBL_v5%20(1).dotx" TargetMode="External"/></Relationships>
</file>

<file path=word/theme/theme1.xml><?xml version="1.0" encoding="utf-8"?>
<a:theme xmlns:a="http://schemas.openxmlformats.org/drawingml/2006/main" name="Tema de Office">
  <a:themeElements>
    <a:clrScheme name="MU">
      <a:dk1>
        <a:sysClr val="windowText" lastClr="000000"/>
      </a:dk1>
      <a:lt1>
        <a:sysClr val="window" lastClr="FFFFFF"/>
      </a:lt1>
      <a:dk2>
        <a:srgbClr val="00A3AD"/>
      </a:dk2>
      <a:lt2>
        <a:srgbClr val="66C5D3"/>
      </a:lt2>
      <a:accent1>
        <a:srgbClr val="A6DDE5"/>
      </a:accent1>
      <a:accent2>
        <a:srgbClr val="B33D26"/>
      </a:accent2>
      <a:accent3>
        <a:srgbClr val="DC6B2F"/>
      </a:accent3>
      <a:accent4>
        <a:srgbClr val="ED8B00"/>
      </a:accent4>
      <a:accent5>
        <a:srgbClr val="A50050"/>
      </a:accent5>
      <a:accent6>
        <a:srgbClr val="DA1884"/>
      </a:accent6>
      <a:hlink>
        <a:srgbClr val="6C1D45"/>
      </a:hlink>
      <a:folHlink>
        <a:srgbClr val="00485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66AAF2CDB7D88B428172BBEEA683A2D6" ma:contentTypeVersion="6" ma:contentTypeDescription="Crear nuevo documento." ma:contentTypeScope="" ma:versionID="ab64d239b4b7a037740a927811ac4a52">
  <xsd:schema xmlns:xsd="http://www.w3.org/2001/XMLSchema" xmlns:xs="http://www.w3.org/2001/XMLSchema" xmlns:p="http://schemas.microsoft.com/office/2006/metadata/properties" xmlns:ns3="67f7467f-1b87-4229-8683-857565e5f92f" xmlns:ns4="f394ee69-50e8-4eb8-9755-a853329c7cf6" targetNamespace="http://schemas.microsoft.com/office/2006/metadata/properties" ma:root="true" ma:fieldsID="5c3bbda901767d754e5fc1e4f31336d8" ns3:_="" ns4:_="">
    <xsd:import namespace="67f7467f-1b87-4229-8683-857565e5f92f"/>
    <xsd:import namespace="f394ee69-50e8-4eb8-9755-a853329c7cf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f7467f-1b87-4229-8683-857565e5f9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94ee69-50e8-4eb8-9755-a853329c7cf6"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67f7467f-1b87-4229-8683-857565e5f92f"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566A90-FE36-4D81-8A6A-164D400C61C4}">
  <ds:schemaRefs>
    <ds:schemaRef ds:uri="http://schemas.openxmlformats.org/officeDocument/2006/bibliography"/>
  </ds:schemaRefs>
</ds:datastoreItem>
</file>

<file path=customXml/itemProps3.xml><?xml version="1.0" encoding="utf-8"?>
<ds:datastoreItem xmlns:ds="http://schemas.openxmlformats.org/officeDocument/2006/customXml" ds:itemID="{C65C049D-0D2B-4C04-9E7B-3005E6D561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f7467f-1b87-4229-8683-857565e5f92f"/>
    <ds:schemaRef ds:uri="f394ee69-50e8-4eb8-9755-a853329c7c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F71068-4529-48F6-B0A8-B303072A2447}">
  <ds:schemaRefs>
    <ds:schemaRef ds:uri="http://schemas.microsoft.com/sharepoint/v3/contenttype/forms"/>
  </ds:schemaRefs>
</ds:datastoreItem>
</file>

<file path=customXml/itemProps5.xml><?xml version="1.0" encoding="utf-8"?>
<ds:datastoreItem xmlns:ds="http://schemas.openxmlformats.org/officeDocument/2006/customXml" ds:itemID="{3E9737B2-F757-4828-B6C5-D158F4FA6E37}">
  <ds:schemaRefs>
    <ds:schemaRef ds:uri="http://schemas.openxmlformats.org/package/2006/metadata/core-properties"/>
    <ds:schemaRef ds:uri="http://purl.org/dc/dcmitype/"/>
    <ds:schemaRef ds:uri="http://purl.org/dc/elements/1.1/"/>
    <ds:schemaRef ds:uri="http://purl.org/dc/terms/"/>
    <ds:schemaRef ds:uri="f394ee69-50e8-4eb8-9755-a853329c7cf6"/>
    <ds:schemaRef ds:uri="http://schemas.microsoft.com/office/2006/documentManagement/types"/>
    <ds:schemaRef ds:uri="67f7467f-1b87-4229-8683-857565e5f92f"/>
    <ds:schemaRef ds:uri="http://schemas.microsoft.com/office/infopath/2007/PartnerControl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POPBL_v5 (1)</Template>
  <TotalTime>3</TotalTime>
  <Pages>24</Pages>
  <Words>2050</Words>
  <Characters>11691</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(Título del documento TFG o Tesis)</vt:lpstr>
    </vt:vector>
  </TitlesOfParts>
  <Company/>
  <LinksUpToDate>false</LinksUpToDate>
  <CharactersWithSpaces>13714</CharactersWithSpaces>
  <SharedDoc>false</SharedDoc>
  <HLinks>
    <vt:vector size="138" baseType="variant">
      <vt:variant>
        <vt:i4>1966150</vt:i4>
      </vt:variant>
      <vt:variant>
        <vt:i4>147</vt:i4>
      </vt:variant>
      <vt:variant>
        <vt:i4>0</vt:i4>
      </vt:variant>
      <vt:variant>
        <vt:i4>5</vt:i4>
      </vt:variant>
      <vt:variant>
        <vt:lpwstr>https://biblus.us.es/bibing/proyectos/abreproy/11669/fichero/Memoria.pdf</vt:lpwstr>
      </vt:variant>
      <vt:variant>
        <vt:lpwstr/>
      </vt:variant>
      <vt:variant>
        <vt:i4>7929943</vt:i4>
      </vt:variant>
      <vt:variant>
        <vt:i4>144</vt:i4>
      </vt:variant>
      <vt:variant>
        <vt:i4>0</vt:i4>
      </vt:variant>
      <vt:variant>
        <vt:i4>5</vt:i4>
      </vt:variant>
      <vt:variant>
        <vt:lpwstr>https://www.youtube.com/watch?v=KTypph6d6LE&amp;ab_channel=VirtualBrain</vt:lpwstr>
      </vt:variant>
      <vt:variant>
        <vt:lpwstr/>
      </vt:variant>
      <vt:variant>
        <vt:i4>2424934</vt:i4>
      </vt:variant>
      <vt:variant>
        <vt:i4>129</vt:i4>
      </vt:variant>
      <vt:variant>
        <vt:i4>0</vt:i4>
      </vt:variant>
      <vt:variant>
        <vt:i4>5</vt:i4>
      </vt:variant>
      <vt:variant>
        <vt:lpwstr>https://www.tme.eu/es/news/library-articles/page/22568/Como-funciona-y-que-hace-el-acelerometro/</vt:lpwstr>
      </vt:variant>
      <vt:variant>
        <vt:lpwstr>Jakie-sa-rodzaje-akcelerometrow</vt:lpwstr>
      </vt:variant>
      <vt:variant>
        <vt:i4>1114206</vt:i4>
      </vt:variant>
      <vt:variant>
        <vt:i4>126</vt:i4>
      </vt:variant>
      <vt:variant>
        <vt:i4>0</vt:i4>
      </vt:variant>
      <vt:variant>
        <vt:i4>5</vt:i4>
      </vt:variant>
      <vt:variant>
        <vt:lpwstr>https://www.dmc.pt/es/tipos-de-acelerometros/</vt:lpwstr>
      </vt:variant>
      <vt:variant>
        <vt:lpwstr/>
      </vt:variant>
      <vt:variant>
        <vt:i4>1638429</vt:i4>
      </vt:variant>
      <vt:variant>
        <vt:i4>117</vt:i4>
      </vt:variant>
      <vt:variant>
        <vt:i4>0</vt:i4>
      </vt:variant>
      <vt:variant>
        <vt:i4>5</vt:i4>
      </vt:variant>
      <vt:variant>
        <vt:lpwstr>https://www.tme.eu/es/news/library-articles/page/22568/Como-funciona-y-que-hace-el-acelerometro/</vt:lpwstr>
      </vt:variant>
      <vt:variant>
        <vt:lpwstr/>
      </vt:variant>
      <vt:variant>
        <vt:i4>1376312</vt:i4>
      </vt:variant>
      <vt:variant>
        <vt:i4>110</vt:i4>
      </vt:variant>
      <vt:variant>
        <vt:i4>0</vt:i4>
      </vt:variant>
      <vt:variant>
        <vt:i4>5</vt:i4>
      </vt:variant>
      <vt:variant>
        <vt:lpwstr/>
      </vt:variant>
      <vt:variant>
        <vt:lpwstr>_Toc26173586</vt:lpwstr>
      </vt:variant>
      <vt:variant>
        <vt:i4>1900592</vt:i4>
      </vt:variant>
      <vt:variant>
        <vt:i4>98</vt:i4>
      </vt:variant>
      <vt:variant>
        <vt:i4>0</vt:i4>
      </vt:variant>
      <vt:variant>
        <vt:i4>5</vt:i4>
      </vt:variant>
      <vt:variant>
        <vt:lpwstr/>
      </vt:variant>
      <vt:variant>
        <vt:lpwstr>_Toc124836667</vt:lpwstr>
      </vt:variant>
      <vt:variant>
        <vt:i4>1900592</vt:i4>
      </vt:variant>
      <vt:variant>
        <vt:i4>92</vt:i4>
      </vt:variant>
      <vt:variant>
        <vt:i4>0</vt:i4>
      </vt:variant>
      <vt:variant>
        <vt:i4>5</vt:i4>
      </vt:variant>
      <vt:variant>
        <vt:lpwstr/>
      </vt:variant>
      <vt:variant>
        <vt:lpwstr>_Toc124836666</vt:lpwstr>
      </vt:variant>
      <vt:variant>
        <vt:i4>1900592</vt:i4>
      </vt:variant>
      <vt:variant>
        <vt:i4>86</vt:i4>
      </vt:variant>
      <vt:variant>
        <vt:i4>0</vt:i4>
      </vt:variant>
      <vt:variant>
        <vt:i4>5</vt:i4>
      </vt:variant>
      <vt:variant>
        <vt:lpwstr/>
      </vt:variant>
      <vt:variant>
        <vt:lpwstr>_Toc124836665</vt:lpwstr>
      </vt:variant>
      <vt:variant>
        <vt:i4>1900592</vt:i4>
      </vt:variant>
      <vt:variant>
        <vt:i4>80</vt:i4>
      </vt:variant>
      <vt:variant>
        <vt:i4>0</vt:i4>
      </vt:variant>
      <vt:variant>
        <vt:i4>5</vt:i4>
      </vt:variant>
      <vt:variant>
        <vt:lpwstr/>
      </vt:variant>
      <vt:variant>
        <vt:lpwstr>_Toc124836664</vt:lpwstr>
      </vt:variant>
      <vt:variant>
        <vt:i4>1900592</vt:i4>
      </vt:variant>
      <vt:variant>
        <vt:i4>74</vt:i4>
      </vt:variant>
      <vt:variant>
        <vt:i4>0</vt:i4>
      </vt:variant>
      <vt:variant>
        <vt:i4>5</vt:i4>
      </vt:variant>
      <vt:variant>
        <vt:lpwstr/>
      </vt:variant>
      <vt:variant>
        <vt:lpwstr>_Toc124836663</vt:lpwstr>
      </vt:variant>
      <vt:variant>
        <vt:i4>1900592</vt:i4>
      </vt:variant>
      <vt:variant>
        <vt:i4>68</vt:i4>
      </vt:variant>
      <vt:variant>
        <vt:i4>0</vt:i4>
      </vt:variant>
      <vt:variant>
        <vt:i4>5</vt:i4>
      </vt:variant>
      <vt:variant>
        <vt:lpwstr/>
      </vt:variant>
      <vt:variant>
        <vt:lpwstr>_Toc124836662</vt:lpwstr>
      </vt:variant>
      <vt:variant>
        <vt:i4>1900592</vt:i4>
      </vt:variant>
      <vt:variant>
        <vt:i4>62</vt:i4>
      </vt:variant>
      <vt:variant>
        <vt:i4>0</vt:i4>
      </vt:variant>
      <vt:variant>
        <vt:i4>5</vt:i4>
      </vt:variant>
      <vt:variant>
        <vt:lpwstr/>
      </vt:variant>
      <vt:variant>
        <vt:lpwstr>_Toc124836661</vt:lpwstr>
      </vt:variant>
      <vt:variant>
        <vt:i4>1900592</vt:i4>
      </vt:variant>
      <vt:variant>
        <vt:i4>56</vt:i4>
      </vt:variant>
      <vt:variant>
        <vt:i4>0</vt:i4>
      </vt:variant>
      <vt:variant>
        <vt:i4>5</vt:i4>
      </vt:variant>
      <vt:variant>
        <vt:lpwstr/>
      </vt:variant>
      <vt:variant>
        <vt:lpwstr>_Toc124836660</vt:lpwstr>
      </vt:variant>
      <vt:variant>
        <vt:i4>1966128</vt:i4>
      </vt:variant>
      <vt:variant>
        <vt:i4>50</vt:i4>
      </vt:variant>
      <vt:variant>
        <vt:i4>0</vt:i4>
      </vt:variant>
      <vt:variant>
        <vt:i4>5</vt:i4>
      </vt:variant>
      <vt:variant>
        <vt:lpwstr/>
      </vt:variant>
      <vt:variant>
        <vt:lpwstr>_Toc124836659</vt:lpwstr>
      </vt:variant>
      <vt:variant>
        <vt:i4>1966128</vt:i4>
      </vt:variant>
      <vt:variant>
        <vt:i4>44</vt:i4>
      </vt:variant>
      <vt:variant>
        <vt:i4>0</vt:i4>
      </vt:variant>
      <vt:variant>
        <vt:i4>5</vt:i4>
      </vt:variant>
      <vt:variant>
        <vt:lpwstr/>
      </vt:variant>
      <vt:variant>
        <vt:lpwstr>_Toc124836658</vt:lpwstr>
      </vt:variant>
      <vt:variant>
        <vt:i4>1966128</vt:i4>
      </vt:variant>
      <vt:variant>
        <vt:i4>38</vt:i4>
      </vt:variant>
      <vt:variant>
        <vt:i4>0</vt:i4>
      </vt:variant>
      <vt:variant>
        <vt:i4>5</vt:i4>
      </vt:variant>
      <vt:variant>
        <vt:lpwstr/>
      </vt:variant>
      <vt:variant>
        <vt:lpwstr>_Toc124836657</vt:lpwstr>
      </vt:variant>
      <vt:variant>
        <vt:i4>1966128</vt:i4>
      </vt:variant>
      <vt:variant>
        <vt:i4>32</vt:i4>
      </vt:variant>
      <vt:variant>
        <vt:i4>0</vt:i4>
      </vt:variant>
      <vt:variant>
        <vt:i4>5</vt:i4>
      </vt:variant>
      <vt:variant>
        <vt:lpwstr/>
      </vt:variant>
      <vt:variant>
        <vt:lpwstr>_Toc124836656</vt:lpwstr>
      </vt:variant>
      <vt:variant>
        <vt:i4>1966128</vt:i4>
      </vt:variant>
      <vt:variant>
        <vt:i4>26</vt:i4>
      </vt:variant>
      <vt:variant>
        <vt:i4>0</vt:i4>
      </vt:variant>
      <vt:variant>
        <vt:i4>5</vt:i4>
      </vt:variant>
      <vt:variant>
        <vt:lpwstr/>
      </vt:variant>
      <vt:variant>
        <vt:lpwstr>_Toc124836655</vt:lpwstr>
      </vt:variant>
      <vt:variant>
        <vt:i4>1966128</vt:i4>
      </vt:variant>
      <vt:variant>
        <vt:i4>20</vt:i4>
      </vt:variant>
      <vt:variant>
        <vt:i4>0</vt:i4>
      </vt:variant>
      <vt:variant>
        <vt:i4>5</vt:i4>
      </vt:variant>
      <vt:variant>
        <vt:lpwstr/>
      </vt:variant>
      <vt:variant>
        <vt:lpwstr>_Toc124836654</vt:lpwstr>
      </vt:variant>
      <vt:variant>
        <vt:i4>1966128</vt:i4>
      </vt:variant>
      <vt:variant>
        <vt:i4>14</vt:i4>
      </vt:variant>
      <vt:variant>
        <vt:i4>0</vt:i4>
      </vt:variant>
      <vt:variant>
        <vt:i4>5</vt:i4>
      </vt:variant>
      <vt:variant>
        <vt:lpwstr/>
      </vt:variant>
      <vt:variant>
        <vt:lpwstr>_Toc124836653</vt:lpwstr>
      </vt:variant>
      <vt:variant>
        <vt:i4>1966128</vt:i4>
      </vt:variant>
      <vt:variant>
        <vt:i4>8</vt:i4>
      </vt:variant>
      <vt:variant>
        <vt:i4>0</vt:i4>
      </vt:variant>
      <vt:variant>
        <vt:i4>5</vt:i4>
      </vt:variant>
      <vt:variant>
        <vt:lpwstr/>
      </vt:variant>
      <vt:variant>
        <vt:lpwstr>_Toc124836652</vt:lpwstr>
      </vt:variant>
      <vt:variant>
        <vt:i4>1966128</vt:i4>
      </vt:variant>
      <vt:variant>
        <vt:i4>2</vt:i4>
      </vt:variant>
      <vt:variant>
        <vt:i4>0</vt:i4>
      </vt:variant>
      <vt:variant>
        <vt:i4>5</vt:i4>
      </vt:variant>
      <vt:variant>
        <vt:lpwstr/>
      </vt:variant>
      <vt:variant>
        <vt:lpwstr>_Toc124836651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documento TFG o Tesis)</dc:title>
  <dc:creator>Iñaki Arenaza</dc:creator>
  <cp:lastModifiedBy>Iker Arenaza Pagaldai</cp:lastModifiedBy>
  <cp:revision>2</cp:revision>
  <cp:lastPrinted>2015-10-10T16:15:00Z</cp:lastPrinted>
  <dcterms:created xsi:type="dcterms:W3CDTF">2023-01-18T20:36:00Z</dcterms:created>
  <dcterms:modified xsi:type="dcterms:W3CDTF">2023-01-18T20:36:00Z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ACS Chemical Biology</vt:lpwstr>
  </property>
  <property fmtid="{D5CDD505-2E9C-101B-9397-08002B2CF9AE}" pid="3" name="ContentTypeId">
    <vt:lpwstr>0x01010066AAF2CDB7D88B428172BBEEA683A2D6</vt:lpwstr>
  </property>
  <property fmtid="{D5CDD505-2E9C-101B-9397-08002B2CF9AE}" pid="4" name="ZOTERO_PREF_1">
    <vt:lpwstr>&lt;data data-version="3" zotero-version="6.0.19"&gt;&lt;session id="AHx0lXZO"/&gt;&lt;style id="http://www.zotero.org/styles/ieee" locale="es-ES"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